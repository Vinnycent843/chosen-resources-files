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20" w:lineRule="exact"/>
        <w:ind w:left="24" w:right="0" w:firstLine="0"/>
      </w:pPr>
      <w:r/>
      <w:r>
        <w:rPr baseline="0" dirty="0">
          <w:rFonts w:ascii="Arial" w:hAnsi="Arial" w:cs="Arial"/>
          <w:color w:val="000000"/>
          <w:spacing w:val="-25"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sz w:val="32"/>
          <w:szCs w:val="32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1" w:after="0" w:line="265" w:lineRule="exact"/>
        <w:ind w:left="1861" w:right="0" w:firstLine="0"/>
      </w:pPr>
      <w:r/>
      <w:r>
        <w:rPr baseline="0" dirty="0">
          <w:rFonts w:ascii="Times New Roman" w:hAnsi="Times New Roman" w:cs="Times New Roman"/>
          <w:b/>
          <w:bCs/>
          <w:u w:val="single"/>
          <w:color w:val="000000"/>
          <w:spacing w:val="-2"/>
          <w:sz w:val="24"/>
          <w:szCs w:val="24"/>
          <w:lang w:val="en-US"/>
        </w:rPr>
        <w:t>GRADE 9 CREATIVE ARTS AND SPORTS LESSON PLANS- TERM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8992" w:type="dxa"/>
        <w:tblLook w:val="04A0" w:firstRow="1" w:lastRow="0" w:firstColumn="1" w:lastColumn="0" w:noHBand="0" w:noVBand="1"/>
      </w:tblPr>
      <w:tblGrid>
        <w:gridCol w:w="1598"/>
        <w:gridCol w:w="1522"/>
        <w:gridCol w:w="1949"/>
        <w:gridCol w:w="1411"/>
        <w:gridCol w:w="1397"/>
        <w:gridCol w:w="1133"/>
      </w:tblGrid>
      <w:tr>
        <w:trPr>
          <w:trHeight w:hRule="exact" w:val="618"/>
        </w:trPr>
        <w:tc>
          <w:tcPr>
            <w:tcW w:w="159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86" w:right="-18" w:firstLine="0"/>
            </w:pPr>
            <w:r>
              <w:drawing>
                <wp:anchor simplePos="0" relativeHeight="251658309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0" name="Freeform 1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8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1" name="Freeform 1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1" w:right="-18" w:firstLine="0"/>
            </w:pPr>
            <w:r>
              <w:drawing>
                <wp:anchor simplePos="0" relativeHeight="251658311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2" name="Freeform 1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13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3" name="Freeform 1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21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0" w:right="-18" w:firstLine="0"/>
            </w:pPr>
            <w:r>
              <w:drawing>
                <wp:anchor simplePos="0" relativeHeight="251658315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-5943</wp:posOffset>
                  </wp:positionV>
                  <wp:extent cx="6097" cy="6096"/>
                  <wp:effectExtent l="0" t="0" r="0" b="0"/>
                  <wp:wrapNone/>
                  <wp:docPr id="104" name="Freeform 1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17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5" name="Freeform 1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1" w:right="-18" w:firstLine="0"/>
            </w:pPr>
            <w:r>
              <w:drawing>
                <wp:anchor simplePos="0" relativeHeight="251658319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6" name="Freeform 1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22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-5943</wp:posOffset>
                  </wp:positionV>
                  <wp:extent cx="6095" cy="6096"/>
                  <wp:effectExtent l="0" t="0" r="0" b="0"/>
                  <wp:wrapNone/>
                  <wp:docPr id="107" name="Freeform 1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2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-5943</wp:posOffset>
                  </wp:positionV>
                  <wp:extent cx="6095" cy="6096"/>
                  <wp:effectExtent l="0" t="0" r="0" b="0"/>
                  <wp:wrapNone/>
                  <wp:docPr id="108" name="Freeform 1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0"/>
        </w:trPr>
        <w:tc>
          <w:tcPr>
            <w:tcW w:w="159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62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109" name="Freeform 1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2" w:after="683" w:line="240" w:lineRule="auto"/>
              <w:ind w:left="91" w:right="-18" w:firstLine="0"/>
            </w:pPr>
            <w:r>
              <w:drawing>
                <wp:anchor simplePos="0" relativeHeight="251658364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153</wp:posOffset>
                  </wp:positionV>
                  <wp:extent cx="6096" cy="6096"/>
                  <wp:effectExtent l="0" t="0" r="0" b="0"/>
                  <wp:wrapNone/>
                  <wp:docPr id="110" name="Freeform 1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66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153</wp:posOffset>
                  </wp:positionV>
                  <wp:extent cx="6096" cy="6096"/>
                  <wp:effectExtent l="0" t="0" r="0" b="0"/>
                  <wp:wrapNone/>
                  <wp:docPr id="111" name="Freeform 1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68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1</wp:posOffset>
                  </wp:positionV>
                  <wp:extent cx="6097" cy="6096"/>
                  <wp:effectExtent l="0" t="0" r="0" b="0"/>
                  <wp:wrapNone/>
                  <wp:docPr id="112" name="Freeform 1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70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113" name="Freeform 1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72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114" name="Freeform 1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74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1</wp:posOffset>
                  </wp:positionV>
                  <wp:extent cx="6095" cy="6096"/>
                  <wp:effectExtent l="0" t="0" r="0" b="0"/>
                  <wp:wrapNone/>
                  <wp:docPr id="115" name="Freeform 1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77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145035</wp:posOffset>
            </wp:positionV>
            <wp:extent cx="6096" cy="6096"/>
            <wp:effectExtent l="0" t="0" r="0" b="0"/>
            <wp:wrapNone/>
            <wp:docPr id="116" name="Freeform 1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145035</wp:posOffset>
            </wp:positionV>
            <wp:extent cx="6096" cy="6096"/>
            <wp:effectExtent l="0" t="0" r="0" b="0"/>
            <wp:wrapNone/>
            <wp:docPr id="117" name="Freeform 1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0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145035</wp:posOffset>
            </wp:positionV>
            <wp:extent cx="6096" cy="6096"/>
            <wp:effectExtent l="0" t="0" r="0" b="0"/>
            <wp:wrapNone/>
            <wp:docPr id="118" name="Freeform 1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3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145035</wp:posOffset>
            </wp:positionV>
            <wp:extent cx="6096" cy="6096"/>
            <wp:effectExtent l="0" t="0" r="0" b="0"/>
            <wp:wrapNone/>
            <wp:docPr id="119" name="Freeform 1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6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145035</wp:posOffset>
            </wp:positionV>
            <wp:extent cx="6097" cy="6096"/>
            <wp:effectExtent l="0" t="0" r="0" b="0"/>
            <wp:wrapNone/>
            <wp:docPr id="120" name="Freeform 1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9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145035</wp:posOffset>
            </wp:positionV>
            <wp:extent cx="6096" cy="6096"/>
            <wp:effectExtent l="0" t="0" r="0" b="0"/>
            <wp:wrapNone/>
            <wp:docPr id="121" name="Freeform 1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92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145035</wp:posOffset>
            </wp:positionV>
            <wp:extent cx="6096" cy="6096"/>
            <wp:effectExtent l="0" t="0" r="0" b="0"/>
            <wp:wrapNone/>
            <wp:docPr id="122" name="Freeform 1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96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145035</wp:posOffset>
            </wp:positionV>
            <wp:extent cx="6095" cy="6096"/>
            <wp:effectExtent l="0" t="0" r="0" b="0"/>
            <wp:wrapNone/>
            <wp:docPr id="123" name="Freeform 1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9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145035</wp:posOffset>
            </wp:positionV>
            <wp:extent cx="6095" cy="6096"/>
            <wp:effectExtent l="0" t="0" r="0" b="0"/>
            <wp:wrapNone/>
            <wp:docPr id="124" name="Freeform 1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1002" w:right="5958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Basketball and Logo Design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the passing and dribbling skills in basketball.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5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Watch a video clip of a basketball game and identify the passing and dribbling skills used.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Appreciate each other’s skills in basketball.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it important to combine passing and dribbling skills in basketball?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89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Creative Arts and Sports, Grade 9, Pages 95-105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Video Clip of a Basketball Game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Organization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Briefly review the previous lesson on basketball fundamentals.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340" w:firstLine="0"/>
        <w:jc w:val="both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relevant content from the learning resource, focusing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passing and dribbling skills, to establish a foundational understanding of these key concepts.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Skills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what passing and dribbling skills are in basketball.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56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students in a discussion about the benefits of each skill and their roles in a game.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share any experiences they have with these skills.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Video Analysis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Show a selected video clip of a basketball game.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take notes on specific instances of passing and dribbling during the game.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After the video, facilitate a discussion on what they observed, focusing on key moments where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these skills were effectively integrated.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Skill Identification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6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Divide students into small groups and provide them with key terms or scenarios related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passing and dribbling.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each group identify examples from the video and create a brief presentation on what they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noticed.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Peer Appreciation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peer discussion where students can appreciate the skills they've seen in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classmates and in the video.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4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provide constructive feedback and support for one another in developing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own skills.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6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of the lesson, reinforcing the importance of passing and dribbling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skills and how they complement each other in gameplay.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6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in a brief interactive activity such as a quick passing drill or a mini-dribble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challenge to reinforce the skills learned.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6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topics for the next session, such as the role of teamwork in basketball or exploring how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design a basketball team logo.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Create a personal basketball skills development plan where students outline their goals for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improving their passing and dribbling skills over the next month.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design a logo for their imagined basketball team, incorporating elements that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represent their skills or ideas about teamwork in basketball.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0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Organize a mini-tournament where students can apply the skills in practice, allowing for both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competition and further appreciation for each other's talents.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5" name="Freeform 1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6" name="Freeform 1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7" name="Freeform 1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8" name="Freeform 1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129" name="Freeform 1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30" name="Freeform 1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31" name="Freeform 1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32" name="Freeform 1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33" name="Freeform 1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34" name="Freeform 1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35" name="Freeform 1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36" name="Freeform 1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137" name="Freeform 1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38" name="Freeform 1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39" name="Freeform 1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140" name="Freeform 1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41" name="Freeform 1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42" name="Freeform 1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43" name="Freeform 1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44" name="Freeform 1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145" name="Freeform 1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46" name="Freeform 1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47" name="Freeform 1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148" name="Freeform 1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149" name="Freeform 1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Basketball and Logo Design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Identify the passing and dribbling skills in basketball.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37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Demonstrate passing and dribbling in basketball for skill acquisition.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Apprecia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 each other’s skills in basketball.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How do you dribble a ball in basketball?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Sports, Grade 9, Pages 95-105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quick review of the previous lesson, focusing on basketball basics.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01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read and discuss relevant sections from the learning resource,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highlighting key concepts related to dribbling and passing.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Dribbling (7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concept of dribbling in basketball. Discuss its importance in game play.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Show a short video clip or demonstration of proper dribbling techniques.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Passing Techniques (7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various passing techniques such as bounce pass, chest pass, and overhead pass.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when each type of pass is most effective during a game.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Skill Demonstration (8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Break students into small groups and assign each group a specific passing or dribbling drill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from the resource.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Allow 4 minutes for each group to practice demonstrating the skill while observing form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Skill Acquisition and Team Play (8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68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each group showcase their skills in a mini-game scenario emphasizing teamwork.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Allow peers to offer constructive feedback and appreciation for each other’s efforts.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regarding dribbling and passing.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 such as a quick-fire question round about skills learned or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“skills appreciation” circle where each student shares what they learned from a peer.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Preview the next session: “Developing Shooting Skills in Basketball”.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Organize a mini basketball tournament where students can apply their dribbling and passing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skills in game situations.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create a poster or digital presentation showcasing the different passes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dribbling techniques studied, along with illustrations or video demonstrations.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Challenge students to practice dribbling at home using different objects to enhance their control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coordination, then report back on their experience.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0" name="Freeform 1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1" name="Freeform 1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2" name="Freeform 1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3" name="Freeform 1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154" name="Freeform 1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5" name="Freeform 1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6" name="Freeform 1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57" name="Freeform 1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58" name="Freeform 1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59" name="Freeform 1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60" name="Freeform 1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61" name="Freeform 1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162" name="Freeform 1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2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63" name="Freeform 1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4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64" name="Freeform 1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6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165" name="Freeform 1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66" name="Freeform 1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8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67" name="Freeform 1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68" name="Freeform 1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69" name="Freeform 1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170" name="Freeform 1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71" name="Freeform 1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72" name="Freeform 1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173" name="Freeform 1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7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174" name="Freeform 1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Sub-Strand: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Basketball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the skills used in basketball.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418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Demonstrate high and low dribbling techniques in basketball.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Appreciate each other’s skills during the basketball game.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skills used in basketball?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95-105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3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the lesson with a quick review of the previous session, discussing any basketball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techniques or strategies previously covered.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13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the specified pages from the learning resources, emphasizing an active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discussion on the key skills involved in basketball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—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such as passing, dribbling, shooting,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defense.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Basketball Skills Overview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and outline the fundamental skills used in basketball.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2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techniques such as dribbling (high and low), passing (chest and bounce), shooting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techniques (lay-ups, jump shots), and defensive stances.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Demonstration of Dribbling Techniques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demonstration showing high and low dribbling techniques.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07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Explain the importance of each technique and how they are used during gameplay to maintain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control and evade defenders.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Individual Practice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students to practice both high and low dribbling on their own.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them to focus on their form and control while dribbling up and down the court.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Peer Feedback and Appreciation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5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Organize learners into pairs or small groups to observe each other practicing their dribbling.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provide constructive feedback and appreciate each other's efforts,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fostering a respectful learning environment.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covered in the lesson, highlighting the importance of dribbling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techniques and the collaboration in learning.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8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Conduct a quick class interactive activity, such as a “dribble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off” challenge, where students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must showcase their highest or lowest dribble while navigating around cones.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Provide a preview of the next session, which will cover shooting techniques and strategies for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improving shooting accuracy.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41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watch a professional basketball game and take notes on the various skills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demonstrated by the players. They should focus on how players transition from one skill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another during the game.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1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Organize a mini basketball tournament where students can apply what they've learned in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friendly competition, encouraging teamwork and skill application.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1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Create a poster or infographic outlining basketball drills that focus on improving dribbling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skills, which could be displayed in the classroom.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5" name="Freeform 1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6" name="Freeform 1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7" name="Freeform 1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8" name="Freeform 1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179" name="Freeform 1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80" name="Freeform 1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81" name="Freeform 1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82" name="Freeform 1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83" name="Freeform 1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84" name="Freeform 1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85" name="Freeform 1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86" name="Freeform 1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187" name="Freeform 1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88" name="Freeform 1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89" name="Freeform 1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190" name="Freeform 1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91" name="Freeform 1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92" name="Freeform 1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93" name="Freeform 1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94" name="Freeform 1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195" name="Freeform 1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96" name="Freeform 1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197" name="Freeform 1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198" name="Freeform 1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199" name="Freeform 1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Basketball and Logo Design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26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By the end of the lesson, learners should be able to: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the skills used in basketball.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26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Demonstrate high and low dribbling in basketball.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ate each other’s skills in basketball.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is high dribbling in basketball done?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Creative Arts and Sports Grade 9, Pages 95-105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focusing on the importance of basketball skills.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the learning resources, emphasizing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understanding of dribbling and essential basketball skills.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Basketball Skills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1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essential skills in basketball, such as dribbling, shooting, passing, and defending.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Highlight the importance of agility, coordination, and teamwork.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share their experiences with these skills in informal settings.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High Dribbling Technique Demonstration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2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Demonstrate the correct technique for high dribbling, stressing hand position (using fingertips),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body posture, and maintaining control.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Divide learners into pairs to practice high dribbling while providing feedback to each other. 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Low Dribbling Technique Demonstration (5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0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Show the technique for low dribbling, emphasizing when it is useful during a game (e.g.,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evading defenders).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0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Allow learners to practice low dribbling individually, followed by a peer observation session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where they give constructive feedback.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Appreciating Skills in Games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Set up a small scrimmage game or dribbling relay where students can showcase their dribbling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skills.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To foster appreciation, have students verbally acknowledge a skill or move they admired from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peers.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8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learned about basketball skills, especially high and low dribbling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activity, such as a quick quiz or discussion, reinforcing high and low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dribbling techniques.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students for the next session discussing advanced techniques in basketball or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 of strategy in gameplay.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95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Dribbling Challenges: Create a series of dribbling challenges that students can practice on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own outside of class. Challenges may include dribbling around cones, performing tricks,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maintaining control over obstacles.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5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Assignment: Have students research famous basketball players and their unique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dribbling techniques. Each student could present one player's style and contribute to a class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Logo Design Project: Task students with designing their own basketball team logo that reflects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personality or values, incorporating elements of basketball skills they find most important.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0" name="Freeform 2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1" name="Freeform 2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2" name="Freeform 2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3" name="Freeform 2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04" name="Freeform 2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5" name="Freeform 2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6" name="Freeform 2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07" name="Freeform 2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08" name="Freeform 2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09" name="Freeform 2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10" name="Freeform 2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11" name="Freeform 2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3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12" name="Freeform 2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5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13" name="Freeform 2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7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14" name="Freeform 2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9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15" name="Freeform 2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6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16" name="Freeform 2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1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17" name="Freeform 2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18" name="Freeform 2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19" name="Freeform 2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220" name="Freeform 2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21" name="Freeform 2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7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22" name="Freeform 2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223" name="Freeform 2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0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224" name="Freeform 2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Basketball and Logo Design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the types of passes used in basketball.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42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Observe pictures of overhead, bounce, and chest passes in basketball.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Appreciate each other’s skills in the basketball game.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Which passes are used in basketball?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 Pages 95-105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5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4" w:lineRule="exact"/>
        <w:ind w:left="920" w:right="1044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Review the previous lesson briefly, focusing on the concepts of teamwork and game strategies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 basketball.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relevant content from the learning resources, emphasizing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of basketball passes.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Basketball Passes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Present the three main types of basketball passes: overhead, bounce, and chest.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Explain the purpose and situations in which each type of pass is most effective.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Visual Observation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Display pictures or videos of basketball players executing overhead, bounce, and chest passes.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volunteer to identify which pass is being shown in each picture and discuss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mechanics of the passes. 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Practical Demonstration (10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15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Divide the class into small groups and assign each group a type of pass to practice.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students to practice each pass, providing feedback and tips on technique.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Skill Appreciation and Reflection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groups present their understanding of the pass they practiced, explaining when to use it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demonstrating it.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provide constructive feedback and appreciation for each other's skills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shown during the demonstrations.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24" w:firstLine="0"/>
        <w:jc w:val="both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about the three types of passes and their importance in basketball.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Conduct a brief interactive activity, such as a “pass challenge,” where students must identify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type of pass when a classmate demonstrates.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2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previewing upcoming topics, such as offensive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defensive strategies in basketball.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Assignment: Have students research a famous basketball player known for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passing skills. They can present their findings on what makes that player’s passing techniques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effective.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4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Practical Game Play: Organize a mini-game where students can apply the different types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passes learned in a controlled setting, encouraging team strategies and collaboration.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 Log: Encourage students to keep a log of their practice sessions outside of school, noting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types of passes they practiced and their progress in executing them.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5" name="Freeform 2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6" name="Freeform 2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7" name="Freeform 2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8" name="Freeform 2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29" name="Freeform 2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2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30" name="Freeform 2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31" name="Freeform 2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32" name="Freeform 2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6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33" name="Freeform 2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34" name="Freeform 2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35" name="Freeform 2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36" name="Freeform 2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37" name="Freeform 2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5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38" name="Freeform 2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7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39" name="Freeform 2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9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40" name="Freeform 2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6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41" name="Freeform 2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1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42" name="Freeform 2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43" name="Freeform 2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44" name="Freeform 2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245" name="Freeform 2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46" name="Freeform 2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7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47" name="Freeform 2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248" name="Freeform 2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0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249" name="Freeform 2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Basketball and Logo Design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Name types of passes used in basketball.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9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Demonstrate overhead, bounce, and chest passes in basketball.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Appreciate each other’s skills during a basketball game.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How do we perform a chest pass?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95-105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5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Review: Start with a quick recap of the previous lesson on basketball fundamentals. Engage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learners by asking what they remember about passing techniques and their importance in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game.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Discussion: Guide learners to read relevant sections in the learning resource. Encourage them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discuss the key concepts related to basketball passes within small groups.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Objective Setting: Explain the day's goals, focusing on the types of passes they will learn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relevance in a game.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Naming the Types of Passes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2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Introduce the three main types of passes in basketball: overhead pass, bounce pass,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chest pass. Use visual aids (e.g., diagrams or videos) to illustrate each type.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2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Discussion: Ask learners to share when they might use each type of pass during a game,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promoting engagement and collaboration. 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Demonstrating the Chest Pass (10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Instruction: Explain the chest pass technique step-by-step, focusing on body positioning, hand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placement, and follow-through.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0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Practice: Allow students to pair up and practice the chest pass with each other. Walk around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offer support, correcting techniques as needed.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Practicing Overhead and Bounce Passes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7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Demonstration: Show the overhead and bounce passes, explaining their usage and techniques.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Practice Time: Encourage learners to practice these two types of passes with a partner,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emphasizing communication and teamwork.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Skill Appreciation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96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Group Activity: Set up a mini-basketball game or drill where students can demonstrate the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passes practiced. Encourage them to cheer for their peers and highlight good technique observed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during the sessions.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Summarization: Recap the types of passes learned and their significance in basketball.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1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Interactive Activity: Conduct a quick quiz using an interactive method (e.g., thumbs up/down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for answers) to reinforce what they learned.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1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Next Session: Introduce the upcoming topics, such as volleyball skills or team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strategies, and invite students to think about what they might want to learn about teamwork.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6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Basketball Skills Journal: Instruct students to keep a journal of their basketball practices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throughout the week. They should note any improvements and challenges faced while practicing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passing skills.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Community Engagement: Organize a small community basketball tournament where students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can showcase their skills and apply the techniques learned in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6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Creative Design Assignment: Have students design a logo for a fictional basketball team,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incorporating elements that reflect teamwork and sportsmanship.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0" name="Freeform 2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1" name="Freeform 2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2" name="Freeform 2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3" name="Freeform 2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54" name="Freeform 2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5" name="Freeform 2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6" name="Freeform 2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57" name="Freeform 2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58" name="Freeform 2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59" name="Freeform 2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60" name="Freeform 2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61" name="Freeform 2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62" name="Freeform 2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63" name="Freeform 2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64" name="Freeform 2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65" name="Freeform 2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66" name="Freeform 2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67" name="Freeform 2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68" name="Freeform 2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69" name="Freeform 2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270" name="Freeform 2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71" name="Freeform 2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72" name="Freeform 2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273" name="Freeform 2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274" name="Freeform 2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Basketball and Logo Design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students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229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Outline safety measures to observe while executing passing and dribbling skills.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Design a logo for a basketball team.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Appreciate each other’s skills in the basketball game.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Which safety measures should you observe while executing passing and dribbling skills?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 Page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by briefly reviewing the previous lesson's concepts about basketball fundamentals.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3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relevant content from the learning resources, ensuring they highlight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safety measures and the importance of teamwork in basketball.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Discussing Safety Measures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0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brainstorm and list possible safety measures to observe while passing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dribbling.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0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class discussion encouraging students to share their ideas, emphasizing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 of these measures in preventing injuries.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Practical Demonstration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2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mini-drill where students practice passing and dribbling while adhering to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identified safety measures.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32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observe their peers and offer feedback on each 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other’s technique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adherence to safety.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Logo Design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significance of a logo in representing a basketball team.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Showcase a few examples of famous basketball team logos and analyze their elements (colors,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shapes, symbols).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Logo Design Activity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sketch an original logo design for a fictitious basketball team.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9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creativity while asking them to incorporate elements they discussed in the previous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step.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key points from the lesson regarding safety measures in basketball and the process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 designing a logo.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2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quick interactive activity where students can share their logo designs and explain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thought processes.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Prepare learners for the next session by revealing that they will explore teamwork strategies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basketball.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Group Project: Form small groups and assign each group to create a full team concept,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including team name, logo, colors, and a safety guide.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Research Assignment: Ask students to research the history of basketball team logos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present how they have evolved over time.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5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3. Physical Education Integration: Organize a friendly basketball match where students practice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skills and safety measures discussed.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5" name="Freeform 2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6" name="Freeform 2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7" name="Freeform 2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8" name="Freeform 2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79" name="Freeform 2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80" name="Freeform 2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81" name="Freeform 2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82" name="Freeform 2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83" name="Freeform 2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84" name="Freeform 2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85" name="Freeform 2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86" name="Freeform 2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87" name="Freeform 2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88" name="Freeform 2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89" name="Freeform 2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90" name="Freeform 2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91" name="Freeform 2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92" name="Freeform 2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93" name="Freeform 2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94" name="Freeform 2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295" name="Freeform 2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96" name="Freeform 2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297" name="Freeform 2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298" name="Freeform 2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299" name="Freeform 2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Creating and Performing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Basketball and Logo Design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will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239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Outline safety measures to observe while executing passing and dribbling skills.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Design a logo for a basketball team.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Appreciate each other’s skills in the basketball game.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What is the importance of observing safety while playing basketball?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Sports, Grade 9, Pages 95-105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focused on fundamental basketball skills, including passing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dribbling.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learners to share any previous experiences related to safety while playing sports.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Introduce today’s focus on safety in basketball and the design aspect of creating a team logo.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 Safety Measures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3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Engage students in a discussion about safety while playing basketball. Use guiding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questions such as: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Why is it important to stay aware of our surroundings?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What could happen if we do not follow safety rules while dribbling or passing?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3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Output: Students will brainstorm and list down key safety measures, such as wearing proper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gear (e.g., shoes), understanding the playing area, and communicating with teammates.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Practical Application of Passing and Dribbling Skills (10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4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Divide the class into small groups. Have each group practice passing and dribbling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while applying the discussed safety measures.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4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Output: Students will demonstrate their skills and discuss how safety applications improved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performance.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Logo Design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4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Explain the elements of a good logo (e.g., simplicity, relevance, and memorability)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using examples of popular basketball team logos.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4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Output: Provide students with materials (paper, markers) to start sketching ideas for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basketball team logo.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Logo Design and Presentation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8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Allow students adequate time to finalize their logo designs. Once complete, have them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present their designs in pairs, explaining their choices and how it represents the values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teamwork and sportsmanship in basketball.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Output: Peer feedback on each logo design, highlighting positives and potential improvements.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6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lesson by reiterating the importance of safety in sports and the creative aspect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logo design.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vote on favorite logo designs to reinforce appreciation of each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other's work.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session: Introduce the theme of teamwork strategies in basketball and how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can enhance game performance.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2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 1: Create a safety poster that incorporates all the safety measures discussed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illustrate it with drawings related to basketball. Display these posters in the classroom.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52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 2: Organize a mini basketball tournament where students can put their skills into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practice, ensuring adherence to the learned safety measures during the game.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2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 3: Research and present on a famous basketball team and its logo, discussing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history and significance behind the design and branding.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0" name="Freeform 3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1" name="Freeform 3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2" name="Freeform 3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3" name="Freeform 3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04" name="Freeform 3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5" name="Freeform 3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6" name="Freeform 3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07" name="Freeform 3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08" name="Freeform 3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09" name="Freeform 3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10" name="Freeform 3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11" name="Freeform 3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12" name="Freeform 3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13" name="Freeform 3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14" name="Freeform 3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15" name="Freeform 3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16" name="Freeform 3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17" name="Freeform 3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18" name="Freeform 3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19" name="Freeform 3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320" name="Freeform 3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21" name="Freeform 3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22" name="Freeform 3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323" name="Freeform 3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324" name="Freeform 3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Basketball and Logo Design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will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Create a logo for a basketball team.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the rules of a basketball game.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each other's skills in the basketball game.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rules for the basketball game?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95-105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Begin by briefly reviewing the previous lesson, focusing on any skills or concepts that relate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teamwork or visual design.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learners in a discussion to elicit what they remember about basketball and logos,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guiding them to read and summarize key concepts from the provided learning resources.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1: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Discussion of Basketball Rules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5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basic rules of basketball using a few engaging questions to stimulate thought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(e.g., "What is a foul?" or "How does scoring work?").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5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 a class, outline the main rules, ensuring everyone has a clear understanding. Write these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rules on the board for visual reinforcement.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Logo Design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importance of branding in sports, focusing on what makes a great logo.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44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Show examples of famous basketball team logos and discuss the elements that make them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effective (color, symbolism, etc.).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Logo Creation Activity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35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Instruct students to sketch a logo for their own basketball team. Encourage creativity while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reminding them to use elements they’ve discussed.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a template if necessary to help guide their designs.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Present and Appreciate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students to share their logos in small groups, encouraging them to discuss the meaning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behind their designs and the skills they feel they bring to a basketball game.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Facilitate class feedback, emphasizing positive reinforcement and appreciation of each other’s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work.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8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learned during the lesson, revisiting the outlined rules of basketball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the importance of a strong team identity through a logo.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in a brief interactive activity where students can quiz each other on the rules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reinforce their knowledge.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session, hinting at potential topics such as basketball strategies or further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exploration into sports branding.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research one famous basketball logo and prepare a short presentation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its history and design elements.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Suggest a school-wide competition where students can submit their logos for a chance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become the official logo for an intramural basketball team at school.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Propose that students practice a basketball drill that hig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hlights one skill they’ve identified as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important during the logo design and team discussions.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5" name="Freeform 3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6" name="Freeform 3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7" name="Freeform 3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8" name="Freeform 3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29" name="Freeform 3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30" name="Freeform 3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31" name="Freeform 3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32" name="Freeform 3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33" name="Freeform 3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34" name="Freeform 3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35" name="Freeform 3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36" name="Freeform 3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37" name="Freeform 3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38" name="Freeform 3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39" name="Freeform 3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40" name="Freeform 3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41" name="Freeform 3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42" name="Freeform 3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43" name="Freeform 3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44" name="Freeform 3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345" name="Freeform 3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46" name="Freeform 3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47" name="Freeform 3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348" name="Freeform 3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349" name="Freeform 3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Indigenous Kenyan Crafts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487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By the end of the lesson, the learner should be able to: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pottery items from actual and virtual sources.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Describe the coil technique in pottery.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Appreciate own and others’ po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ttery work.  </w:t>
      </w:r>
      <w:r/>
    </w:p>
    <w:p>
      <w:pPr>
        <w:spacing w:after="5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2" w:lineRule="exact"/>
        <w:ind w:left="920" w:right="790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1"/>
          <w:sz w:val="24"/>
          <w:szCs w:val="24"/>
          <w:lang w:val="en-US"/>
        </w:rPr>
        <w:t>Key Inquiry Question: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What is pottery?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106-114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1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Begin by reviewing the previous lesson on indigenous crafts and ask students to share what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remember.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pages 106-114 in pairs, focusing particularly on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definition and significance of pottery in Kenyan culture.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Pottery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brainstorm and respond to the key inquiry question: "What is pottery?"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8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Lead a discussion on the various types of pottery items (e.g., pots, bowls, and decorative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pieces) and their uses.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Show images of pottery from both actual sources (local artisans) and virtual sources (online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galleries).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Pottery Items (7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11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work in small groups to create a visual chart identifying different pottery items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found in the reading and from the images shared.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4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Each group will present one type of pottery item and discuss its use and significance in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culture or daily life.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Coil Technique in Pottery (7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the coil technique, a common method in pottery-making.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Demonstrate the technique using clay or provide a video showing the process of creating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pottery using coils.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Allow students to practice the coil technique with play dough or clay in pairs for a few minutes.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Appreciation of Pottery (6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Invite students to share their thoughts on the pottery items they discussed and created.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discussion to encourage students to appreciate both their work and the pottery made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their peers.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cultural significance of sharing and valuing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others’ crafts.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covered: the definition of pottery, identifying different pottery items,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coil technique, and the importance of appreciation.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4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quick interactive activity (e.g., a fun quiz) related to the topics covered to reinforce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learning.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4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topic: "Exploring other indigenous crafts in Kenya" and prompt students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think about what they would like to learn next.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Pottery Field Trip: Organize a visit to a local pottery studio or craft fair to observe pottery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practice.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7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Create and Present: Each student creates their own pottery item using the coil technique and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presents it to the class, explaining the significance and any personal meaning behind their design.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Assignment: Students can research a specific type of traditional pottery from another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culture and create a presentation, highlighting similarities and differences with Kenyan pottery.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0" name="Freeform 3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1" name="Freeform 3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2" name="Freeform 3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3" name="Freeform 3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54" name="Freeform 3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5" name="Freeform 3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6" name="Freeform 3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57" name="Freeform 3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58" name="Freeform 3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59" name="Freeform 3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60" name="Freeform 3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61" name="Freeform 3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62" name="Freeform 3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2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63" name="Freeform 3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4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64" name="Freeform 3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6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65" name="Freeform 3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66" name="Freeform 3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8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67" name="Freeform 3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68" name="Freeform 3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69" name="Freeform 3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370" name="Freeform 3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71" name="Freeform 3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72" name="Freeform 3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373" name="Freeform 3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7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374" name="Freeform 3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Indigenous Kenyan Crafts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342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Prepare clay by removing impurities, drying, kneading, and wedging.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Watch a demonstration of the coiling technique using clay.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Appreciate their own and others’ pottery work.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is the coiling technique executed?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Creative Arts and Sports Grade 9 Pages 106-114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Briefly review key points from the previous lesson on Indigenous crafts.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3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learners to read suggested pages from the textbook to recap the importance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preparing clay and to understand the coiling technique.  </w:t>
      </w:r>
      <w:r/>
    </w:p>
    <w:p>
      <w:pPr>
        <w:spacing w:after="6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2" w:lineRule="exact"/>
        <w:ind w:left="920" w:right="125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Preparing Clay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Instruct learners on how to collect clay and remove impurities.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Demonstrate the process of drying the clay, then kneading it to achieve a smooth texture.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learners in an activity where they practice removing impurities from their clay.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Wedging the Clay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5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the concept of wedging and its significance in eliminating air bubbles and ensuring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uniform consistency.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practice wedging their clay in pairs, giving them feedback on their technique.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840" w:right="4866" w:firstLine="0"/>
        <w:jc w:val="right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Coiling Technique Demonstration (10 minutes) 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live demonstration of the coiling technique.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Show learners how to roll coils of clay and stack them to form a pot shape, ensuring the coils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are joined properly.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learners to ask questions to clarify their understanding of the technique.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Practice Session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each learner with clay to practice creating their own coils.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Walk around the classroom to assist and give tips to students as they work.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4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from the lesson, emphasizing the steps in preparing clay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demonstrating the coiling technique.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4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quick interactive activity: Ask learners to share their experiences from the practice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session and what they appreciated in their own and their peers’ work.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session: Introduce the concept of glazing and decorating pottery.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Research Project: Ask students to research a specific type of pottery from another culture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present their findings to the class, comparing it with Indigenous Kenyan pottery.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Craft Day: Encourage students to create a small pottery piece at home using the coiling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 and bring it to the next class for a showcase.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3. Field Trip: Organize a visit to a local artisan's workshop to see pottery being made in-person,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providing real-world application of learned techniques.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5" name="Freeform 3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6" name="Freeform 3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7" name="Freeform 3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8" name="Freeform 3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79" name="Freeform 3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80" name="Freeform 3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81" name="Freeform 3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82" name="Freeform 3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83" name="Freeform 3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84" name="Freeform 3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85" name="Freeform 3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86" name="Freeform 3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87" name="Freeform 3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88" name="Freeform 3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89" name="Freeform 3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90" name="Freeform 3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91" name="Freeform 3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92" name="Freeform 3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93" name="Freeform 3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94" name="Freeform 3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395" name="Freeform 3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96" name="Freeform 3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397" name="Freeform 3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398" name="Freeform 3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399" name="Freeform 3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 </w:t>
      </w:r>
      <w:r>
        <w:rPr baseline="0" dirty="0">
          <w:rFonts w:ascii="Times New Roman" w:hAnsi="Times New Roman" w:cs="Times New Roman"/>
          <w:color w:val="000000"/>
          <w:spacing w:val="-4"/>
          <w:sz w:val="24"/>
          <w:szCs w:val="24"/>
          <w:lang w:val="en-US"/>
        </w:rPr>
        <w:t>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Indigenous Kenyan Crafts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will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342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Prepare clay by removing impurities, drying, kneading, and wedging.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Watch a demonstration of the coiling technique using clay.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Appreciate their own and others’ pottery work.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do we remove impurities from clay?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Creative Arts and Sports Grade 9, Pages 106-114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Review the previous lesson’s key points and objectives.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5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learners in a discussion about the importance of understanding clay preparation for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pottery making, prompting them to read relevant sections of the resource material.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Removing Impurities from Clay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 with learners why it is essential to remove impurities from clay and how it affects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final product. Show examples of clean vs. impure clay.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Instructions: Have students orally identify methods for removing impurities (e.g., hand-picking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debris, using water to wash out stones).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Preparing the Clay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22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Demonstrate the processes of drying, kneading, and wedging clay. Explain the significance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each process in ensuring the clay is workable.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Instructions: Have students split into small groups to practice kneading and wedging clay,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ensuring that they discuss and assist each other.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Coiling Technique Demonstration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Show a demonstration of the coiling technique using prepared clay.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Instructions: Highlight the importance of creating strong joints to prevent cracking in the final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pottery piece. Engage students to observe key techniques.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Peer Review of Pottery Work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Allow students to appreciate their own and each other’s pottery work by sharing their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experiences and feedback.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2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Instructions: Use a structured form for feedback that includes aspects like creativity, technique,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areas of improvement.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key points discussed, reinforcing the importance of clay preparation and the coiling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 such as a quick quiz or a group discussion to reinforce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main topics.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upcoming lessons that will involve creating pottery projects and exploring more about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indigenous art forms.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Explore &amp; Create: Encourage learners to research different pottery styles from various Kenyan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indigenous communities. They can prepare a presentation or a poster showing their chosen style,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its history, and its technique.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Clay Art Exhibit: Suggest that learners create a small pottery piece at home using the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4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techniques learned and prepare for an informal exhibition in class where they can showcase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work and receive constructive feedback.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0" name="Freeform 4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1" name="Freeform 4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2" name="Freeform 4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3" name="Freeform 4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04" name="Freeform 4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2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5" name="Freeform 4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6" name="Freeform 4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07" name="Freeform 4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6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08" name="Freeform 4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09" name="Freeform 4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10" name="Freeform 4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11" name="Freeform 4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12" name="Freeform 4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5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13" name="Freeform 4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7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14" name="Freeform 4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9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15" name="Freeform 4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6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16" name="Freeform 4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1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17" name="Freeform 4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18" name="Freeform 4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19" name="Freeform 4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420" name="Freeform 4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21" name="Freeform 4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7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22" name="Freeform 4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423" name="Freeform 4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0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424" name="Freeform 4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Creating and Performing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Indigenous Kenyan Crafts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27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By the end of the lesson, learners should be able to: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Name items that can be modeled using clay.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Practise the coiling technique in pottery.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Appreciate their own and others’ pottery work.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clay the preferred material for pottery?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Creative Arts and Sports Grade 9, Pages 106-114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Review the previous lesson by briefly discussing what students learned about traditional crafts.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students to read and discuss the relevant content from their textbooks, focusing on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properties of clay and why it is commonly used in pottery.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Item Identification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discussion where students brainstorm and name various items that can be modeled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using clay (e.g., pots, figurines, tiles).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Write their responses on the board and encourage comparisons with modern materials.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the Coiling Technique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2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Demonstrate the coiling technique by showing how to create a simple pot. Use visual aids or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video to illustrate the process.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02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practice making coils of clay in small groups, helping them to troubleshoot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refine their techniques as needed.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Creation of Pottery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Instruct students to use the coiling technique to start creating their own simple pottery item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(e.g., a small bowl).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Circulate the room, offering feedback and encouragement, and listening to students’ discussions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regarding their processes and choices.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and Appreciation (Optional 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30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time for students to share their creations with classmates, reflecting on what they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enjoyed about the process and what they learned.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0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a brief discussion on how individual and cultural backgrounds can influence creative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expression in pottery.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0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key points discussed during the lesson, highlighting the importance of clay and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coiling technique in pottery-making.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 (e.g., a quick quiz or Q&amp;A) to reinforce the main topics.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upcoming topics related to pottery styles in different cultures, posing questions for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to think about for the next session (e.g., “What are some traditional pottery styles from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other cultures?”).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5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Home Project: Invite students to create a clay item at home using the coiling technique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bring it to class for an exhibition.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35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Assignment: Assign students to research a specific indigenous pottery style from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another culture and present their findings in the next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5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Field Trip: Organize a visit to a local pottery studio or craft market to observe professional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potters at work and learn about different pottery techniques and materials.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5" name="Freeform 4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6" name="Freeform 4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7" name="Freeform 4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8" name="Freeform 4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29" name="Freeform 4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30" name="Freeform 4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31" name="Freeform 4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32" name="Freeform 4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33" name="Freeform 4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34" name="Freeform 4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35" name="Freeform 4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36" name="Freeform 4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37" name="Freeform 4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2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38" name="Freeform 4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4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39" name="Freeform 4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6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40" name="Freeform 4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41" name="Freeform 4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8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42" name="Freeform 4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43" name="Freeform 4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44" name="Freeform 4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445" name="Freeform 4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46" name="Freeform 4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47" name="Freeform 4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448" name="Freeform 4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7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449" name="Freeform 4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Indigenous Kenyan Crafts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Model a vessel using the coil method.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485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Decorate the vessel by incising and dry it under shade.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Appreciate their own and others’ pottery work.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are pottery items dried under shade?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106-114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quick review of the previous lesson on pottery and its significance in various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cultures, particularly within Kenya.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share what they remember about the techniques we discussed, and how these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relate to contemporary craft practices.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Transition into today’s lesson by guiding learners to read the relevant sections in the provided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resource, paying attention to the coil method of pottery.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the Coil Method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the coil method of pottery, demonstrating how to form coils of clay.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8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practice making their own coils using classroom materials: clay/air-dry clay if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available.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them to observe the thickness and texture of their coils.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Modeling the Vessel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students to stack their coils to form the shape of a simple vessel.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the importance of joining the coils and smoothing out the seams to ensure the vessel is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sturdy.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time for students to model their vessels and provide support as needed.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Decorating the Vessel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technique of incising for decoration.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Show examples of simple patterns that they can use.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decorate their vessels with incised designs, emphasizing creativity.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Drying the Vessel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why it is crucial for pottery to be dried under shade rather than in direct sunlight.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Prompt the students to answer the key inquiry question.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carefully place their vessels in a shaded area of the classroom/schoolyard to dry.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Summarize the steps taken in today’s lesson.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Highlight the significance of the coil method and the importance of drying pottery properly.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 where students share the designs of their vessels and discuss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what they like about their own and each other’s work.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previewing topics on glazing and firing pottery.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1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research the history and cultural significance of pottery in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communities or other cultures and present their findings in the next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1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Suggest a creative project where students can create a mini-exhibition of their pottery work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alongside written descriptions of their designs and techniques used.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0" name="Freeform 4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1" name="Freeform 4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2" name="Freeform 4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3" name="Freeform 4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54" name="Freeform 4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5" name="Freeform 4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6" name="Freeform 4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57" name="Freeform 4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58" name="Freeform 4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59" name="Freeform 4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60" name="Freeform 4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61" name="Freeform 4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62" name="Freeform 4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63" name="Freeform 4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64" name="Freeform 4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65" name="Freeform 4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66" name="Freeform 4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67" name="Freeform 4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68" name="Freeform 4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69" name="Freeform 4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470" name="Freeform 4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71" name="Freeform 4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72" name="Freeform 4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473" name="Freeform 4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474" name="Freeform 4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Indigenous Kenyan Crafts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27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By the end of the lesson, learners should be able to: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Define the term weaving as used in creative arts.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Make a frame loom for weaving.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their own and others' woven articles.  </w:t>
      </w:r>
      <w:r/>
    </w:p>
    <w:p>
      <w:pPr>
        <w:spacing w:after="5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2" w:lineRule="exact"/>
        <w:ind w:left="920" w:right="790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1"/>
          <w:sz w:val="24"/>
          <w:szCs w:val="24"/>
          <w:lang w:val="en-US"/>
        </w:rPr>
        <w:t>Key Inquiry Question: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What is weaving?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106-114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brief review of the previous lesson focused on Kenyan crafts.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Pose the key inquiry question: “What is weaving?”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for their initial thoughts on weaving and encourage a short discussion.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37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selected excerpts from the provided learning resources, highlighting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important ideas related to the art of weaving.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Define Weaving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the term "weaving" within the context of creative arts.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its historical significance in Kenyan culture and its various forms.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8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examples of different woven articles (baskets, mats, etc.) found in Kenyan communities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illustrate the diversity of weaving.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Materials Needed for Weaving (5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materials required for weaving, focusing on both natural and synthetic options.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9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Initiate a discussion about the significance of choosing local materials and their impact on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environment.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brainstorm possible materials they can find around their homes or school.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Making a Frame Loom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a step-by-step guide on how to create a simple frame loom.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Demonstrate the process using visual aids or by constructing one in front of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Allow students to work in pairs or small groups to begin constructing their own frame looms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using readily available materials (such as cardboard, wood pieces, or strong paper).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Weaving Techniques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basic weaving techniques, such as over-under patterns.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3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experiment with their looms, using yarn or other materials to practice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weaving.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3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Invite students to share their designs and ideas with their peers, fostering an appreciation for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each other's creativity.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6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discussed: the definition of weaving, the materials, and the loom-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making process.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6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 where students can share their thoughts on what they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appreciate most about their woven articles and those of their peers.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6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the next session: explore different patterns and designs in weaving and their cultural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meanings in Kenyan traditions.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9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Create a Woven Piece: Encourage students to complete a small woven project at home or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school, experimenting with colors and patterns.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9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Assignment: Assign students to research a particular type of indigenous weaving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within Kenya or another culture, then present their findings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9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Art Display: Organize a mini-exhibition where students showcase their woven pieces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explain the techniques and materials used.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5" name="Freeform 4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6" name="Freeform 4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7" name="Freeform 4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8" name="Freeform 4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79" name="Freeform 4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80" name="Freeform 4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81" name="Freeform 4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82" name="Freeform 4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83" name="Freeform 4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84" name="Freeform 4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85" name="Freeform 4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86" name="Freeform 4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87" name="Freeform 4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88" name="Freeform 4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89" name="Freeform 4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90" name="Freeform 4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91" name="Freeform 4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92" name="Freeform 4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93" name="Freeform 4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94" name="Freeform 4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495" name="Freeform 4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96" name="Freeform 4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497" name="Freeform 4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498" name="Freeform 4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499" name="Freeform 4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Indigenous Kenyan Crafts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Make a fabric using the 2/1 weaving technique.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25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Watch a video clip of making a fabric using the 2/1 weaving technique.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their own and others' woven articles.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is a fabric woven?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106-114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brief review of the previous lesson on weaving and its cultural significance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Kenyan communities.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learners in a discussion about their prior knowledge of weaving techniques and crafts.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Encourage them to share any personal experiences related to weaving.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the 2/1 Weaving Technique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what the 2/1 weaving technique is and how it differs from other weaving techniques.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materials needed for the weaving process: warp and weft threads.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Demonstrate a simple example of the 2/1 technique using diagrams or sample threads.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Watching the Video Clip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Show a video clip demonstrating the 2/1 weaving technique.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Pause at key moments to point out important steps and techniques used in the process.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94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discussion immediately after the video to ensure comprehension. Ask students what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found interesting or challenging.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Hands-On Activity - Making Fabric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Divide students into small groups and provide them with weaving materials.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0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them through the process of setting up their looms and starting to weave using the 2/1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Circulate among groups, offering assistance and encouragement as they create their fabric.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Sharing and Appreciating Work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Once the weaving is complete, have each group present their woven piece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Facilitate a peer feedback session where students can appreciate and critique each other’s work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positively. Encourage them to discuss techniques, colors, and patterns used.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covered in the lesson, reinforcing the learning outcomes.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Conduct a brief interactive activity, such as a quick quiz or a “think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-pair-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share” discussion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what they learned about the weaving process and its cultural significance.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session, hinting at further exploration of textile arts or related crafts.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Assign students to research and create a presentation on a specific type of indigenous Kenyan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fabric or traditional weaving pattern.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try weaving at home with alternative materials, such as paper or recycled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materials, and bring their creations for sharing in the next class.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Organize a field trip or invite a local artisan to demonstrate weaving techniques in person.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0" name="Freeform 5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1" name="Freeform 5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2" name="Freeform 5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3" name="Freeform 5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04" name="Freeform 5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5" name="Freeform 5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6" name="Freeform 5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07" name="Freeform 5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08" name="Freeform 5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09" name="Freeform 5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10" name="Freeform 5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11" name="Freeform 5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12" name="Freeform 5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13" name="Freeform 5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14" name="Freeform 5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15" name="Freeform 5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16" name="Freeform 5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17" name="Freeform 5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18" name="Freeform 5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19" name="Freeform 5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520" name="Freeform 5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21" name="Freeform 5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22" name="Freeform 5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523" name="Freeform 5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524" name="Freeform 5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Indigenous Kenyan Crafts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1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Identify the warps on the loom and interlace the wefts using 2/1 techniques to weave a fabric.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Display and critique own and others’ woven articles.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Appreciate own and others’ woven articles.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difference between warps and wefts?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106-114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5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Review: Begin by revisiting the previous lesson on weaving and its cultural significance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Indigenous Kenyan Crafts.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Discussion: Have students read relevant sections from the textbook to set the context of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lesson, focusing on the definitions of warps and wefts.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Warps and Wefts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Explain the definitions and functions of warps (the vertical threads) and wefts (the horizontal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threads) using images or a loom model.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learners visually identify the warps on example looms or fabrics.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Demonstration of Weaving Technique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Demonstrate the 2/1 weaving technique (over two warps, under one).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Show how to interlace wefts with warps on a sample loom, explaining key movements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patterns.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Hands-On Practice (5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students to practice the 2/1 technique on their own looms or weaving boards.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Walk around to provide guidance and answer any questions.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Critique and Appreciate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After weaving, learners display their woven articles.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2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group discussion where students critique their own work and that of their peers,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technique, creativity, and cultural significance.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7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Summary: Recap the differences between warps and wefts, the 2/1 weaving technique,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insights gained from critiques.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Interactive Activity: Conduct a quick quiz or a group discussion where students can share what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learned from others' articles.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Preview: Briefly outline what will be covered in the next lesson, such as the historical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significance of certain weaving patterns in Kenyan culture.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Research Project: Assign students to research a specific region in Kenya known for its weaving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techniques and present how the local culture influences the designs and materials used.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Weaving Challenge: Encourage students to create a themed woven article using techniques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discussed in class, focusing on personal expression and cultural representation.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5" name="Freeform 5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6" name="Freeform 5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7" name="Freeform 5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8" name="Freeform 5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29" name="Freeform 5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30" name="Freeform 5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31" name="Freeform 5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32" name="Freeform 5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33" name="Freeform 5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34" name="Freeform 5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35" name="Freeform 5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36" name="Freeform 5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37" name="Freeform 5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38" name="Freeform 5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39" name="Freeform 5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40" name="Freeform 5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41" name="Freeform 5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42" name="Freeform 5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43" name="Freeform 5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44" name="Freeform 5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545" name="Freeform 5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46" name="Freeform 5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47" name="Freeform 5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548" name="Freeform 5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549" name="Freeform 5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1002" w:right="5958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Swimming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Describe the body position in both the standing dive and butterfly stroke.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swimming as a life skill by watching and analyzing a video clip of the standing dive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butterfly.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do you perform the butterfly stroke?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115-123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quick review of the last lesson, reinforcing the importance of swimming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88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students to read specific sections of the Hummingbird Creative Arts and Sports textbook,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key concepts related to the standing dive and butterfly stroke. Facilitate a discussion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check understanding and encourage engagement.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Body Position for the Standing Dive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key components of an effective standing dive, including posture, foot placement,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arm positioning.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0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demonstration or invite a student to demonstrate the correct body position for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standing dive.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Video Analysis of the Standing Dive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Watch a selected video clip demonstrating the standing dive.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Pause the video at key moments to discuss what the students observe regarding body position,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balance, and technique. Ask questions to guide the discussion, such as "What did you notice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about the diver's entry into the water?"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Body Position for the Butterfly Stroke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6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Shift focus to the butterfly stroke. Discuss the critical components such as body posture, arm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movement, and the importance of the kick.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illustrations from the textbook if available to help visualize the techniques.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Video Analysis of the Butterfly Stroke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Play a video clip of the butterfly stroke in action.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09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Similar to the standing dive, pause to highlight various techniques and positions. Engage the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students with guided questions like "What makes the butterfly stroke unique compared to other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strokes?"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during the lesson, particularly the importance of body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position in both the standing dive and butterfly stroke.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2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activity, such as a quick quiz with questions covering key positions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techniques learned.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2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a preview of the next session, possibly introducing the concept of water safety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competitive swimming techniques to spark curiosity.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practice swimming techniques at a local pool and keep a reflection journal about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progress and any challenges faced.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Organize a mini swimming competition where they can apply what they've learned about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diving and strokes.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4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Create a poster or presentation on the benefits of swimming as a life skill, emphasizing safety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fitness.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0" name="Freeform 5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1" name="Freeform 5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2" name="Freeform 5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3" name="Freeform 5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54" name="Freeform 5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5" name="Freeform 5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6" name="Freeform 5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57" name="Freeform 5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58" name="Freeform 5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59" name="Freeform 5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60" name="Freeform 5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61" name="Freeform 5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62" name="Freeform 5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63" name="Freeform 5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64" name="Freeform 5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65" name="Freeform 5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66" name="Freeform 5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67" name="Freeform 5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68" name="Freeform 5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69" name="Freeform 5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570" name="Freeform 5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71" name="Freeform 5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72" name="Freeform 5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573" name="Freeform 5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574" name="Freeform 5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Swimming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Describe the body position in a standing dive and the butterfly stroke.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2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digital devices to observe pictures of the standing dive and butterfly stroke in swimming.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swimming as a vital life skill.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swimming skills be performed safely?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115-123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by reviewing key concepts from the previous lesson on swimming techniques.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4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day's lesson by guiding learners to read selected passages from Pages 115-123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discuss the importance of body positions in swimming.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 the Standing Dive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the significance of body alignment and posture for a successful standing dive.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1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Show pictures from the learning resource and discuss the ideal body position: feet placement,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arm position, and head alignment.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in a brief discussion on why body position matters in diving.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Analyze the Butterfly Stroke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Describe the body position required for the butterfly stroke, focusing on body undulation, arm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movement, and breathing techniques.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05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digital devices to display images/video clips of swimmers performing the butterfly stroke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ask students to identify key body positions from the visuals.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Practical Application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pairs, have students practice the standing dive posture on land and describe their positions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each other.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a mirror or partner feedback for self-correction, focusing on maintaining the correct body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lines as discussed.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Discussion on Safety and Life Skills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1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conversation on the importance of swimming as a life skill, including safety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precautions while swimming, such as understanding water conditions and life-saving techniques.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Encourage learners to reflect on what they’ve learned about performing swimming skills safely.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1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discussed in the lesson: the body positions for the standing dive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butterfly stroke, and the importance of swimming safety.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1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an interactive quiz where students can identify correct positions based on given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images and main concepts discussed in the 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1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students for the next session by informing them about upcoming techniques they will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learn and ask them to think about how they can improve their swimming skills at home.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8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Swimming Safety Posters: Create informative posters about swimming safety tips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techniques that could be displayed in the school or community pool.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Video Assignment: Students could film themselves practicing their standing dive or butterfly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stroke and share their videos for peer feedback, focusing on body positions.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Reflection Journals: Keep a journal where learners record their personal experiences, skills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learned, and goals for improving their swimming techniques over time.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5" name="Freeform 5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6" name="Freeform 5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7" name="Freeform 5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8" name="Freeform 5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79" name="Freeform 5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80" name="Freeform 5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81" name="Freeform 5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82" name="Freeform 5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83" name="Freeform 5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84" name="Freeform 5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85" name="Freeform 5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86" name="Freeform 5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87" name="Freeform 5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88" name="Freeform 5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89" name="Freeform 5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90" name="Freeform 5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91" name="Freeform 5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92" name="Freeform 5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93" name="Freeform 5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94" name="Freeform 5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595" name="Freeform 5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96" name="Freeform 5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597" name="Freeform 5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598" name="Freeform 5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599" name="Freeform 5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Swimming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Describe the body position in a standing dive and the butterfly stroke.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1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digital devices to observe pictures of the standing dive and butterfly stroke in swimming.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swimming as a vital life skill.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swimming skills be performed safely?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115-123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by reviewing key concepts from the previous lesson on swimming techniques.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4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day's lesson by guiding learners to read selected passages from Pages 115-123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discuss the importance of body positions in swimming.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 the Standing Dive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the significance of body alignment and posture for a successful standing dive.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1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Show pictures from the learning resource and discuss the ideal body position: feet placement,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arm position, and head alignment.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in a brief discussion on why body position matters in diving.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Analyze the Butterfly Stroke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Describe the body position required for the butterfly stroke, focusing on body undulation, arm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movement, and breathing techniques.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05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digital devices to display images/video clips of swimmers performing the butterfly stroke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ask students to identify key body positions from the visuals.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Practical Application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pairs, have students practice the standing dive posture on land and describe their positions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each other.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a mirror or partner feedback for self-correction, focusing on maintaining the correct body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lines as discussed.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Discussion on Safety and Life Skills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0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conversation on the importance of swimming as a life skill, including safety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precautions while swimming, such as understanding water conditions and life-saving techniques.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learners to r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eflect on what they’ve learned about performing swimming skills safely.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2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discussed in the lesson: the body positions for the standing dive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butterfly stroke, and the importance of swimming safety.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an interactive quiz where students can identify correct positions based on given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images and main concepts discussed in the 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students for the next session by informing them about upcoming techniques they will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learn and ask them to think about how they can improve their swimming skills at home.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8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Swimming Safety Posters: Create informative posters about swimming safety tips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techniques that could be displayed in the school or community pool.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Video Assignment: Students could film themselves practicing their standing dive or butterfly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stroke and share their videos for peer feedback, focusing on body positions.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Reflection Journals: Keep a journal where learners record their personal experiences, skills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learned, and goals for improving their swimming techniques over time.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0" name="Freeform 6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1" name="Freeform 6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2" name="Freeform 6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3" name="Freeform 6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04" name="Freeform 6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5" name="Freeform 6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6" name="Freeform 6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07" name="Freeform 6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08" name="Freeform 6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09" name="Freeform 6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10" name="Freeform 6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11" name="Freeform 6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12" name="Freeform 6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13" name="Freeform 6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14" name="Freeform 6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15" name="Freeform 6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16" name="Freeform 6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17" name="Freeform 6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18" name="Freeform 6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19" name="Freeform 6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620" name="Freeform 6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21" name="Freeform 6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22" name="Freeform 6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623" name="Freeform 6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624" name="Freeform 6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Swimming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494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Outline the procedure for performing a standing dive.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Perform a standing dive in swimming.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swimming as a life skill.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do we perform a standing dive?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115-123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Begin with a brief review of the previous lesson on diving techniques.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Discussion: Ask students what they remember about the importance of diving and its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application in swimming. Encourage students to read sections from the learning resources that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relate to standing dives and dive safety.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the Basics of a Standing Dive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3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Explain the key components of a standing dive, including body position, balance, and focus.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Have students practice their stance on dry land, ensuring they understand how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distribute their weight correctly.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Outlining the Procedure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students through the step-by-step procedure for performing a standing dive.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Positioning: Stand at the edge of the pool with feet shoulder-width apart.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12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Arm Placement: Raise your arms above your head, keeping them straight, and look forward.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Bend Knees: Slightly bend your knees to prepare for the jump.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4. Launch: Push off the platform with your legs, extending your body into a streamlined position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as you enter the water.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Have students write down the steps and discuss in pairs.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Practicing the Dive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3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Gather students at the poolside and demonstrate the standing dive. Allow each student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practice the dive under supervision. Encourage them to focus on technique and safety.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Reflecting on the Skill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After practice, gather students to discuss their experience. Ask questions such as: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What did they find easy or challenging about the dive?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How can mastering swimming techniques like the standing dive be useful in everyday life?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5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Summary: Reiterate the key points covered in the lesson, including the steps for performing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standing dive and the importance of swimming as a life skill.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Interactive Activity: Facilitate a Q&amp;A session where students can ask questions about the dive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 or share thoughts on swimming safety.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for Next Session: Inform students that in the next lesson, they will learn about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different types of dives and their applications in competitive swimming.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2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Research Assignment: Have students research the history of diving in sports and present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findings in the next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2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Field Trip Planning: Plan a visit to a local swimming competition to observe various diving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techniques and analyze the skills of competitive divers.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5" name="Freeform 6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6" name="Freeform 6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7" name="Freeform 6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8" name="Freeform 6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29" name="Freeform 6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30" name="Freeform 6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31" name="Freeform 6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32" name="Freeform 6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33" name="Freeform 6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34" name="Freeform 6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35" name="Freeform 6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36" name="Freeform 6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37" name="Freeform 6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38" name="Freeform 6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39" name="Freeform 6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40" name="Freeform 6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41" name="Freeform 6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42" name="Freeform 6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43" name="Freeform 6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44" name="Freeform 6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645" name="Freeform 6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46" name="Freeform 6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47" name="Freeform 6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648" name="Freeform 6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649" name="Freeform 6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Swimming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456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Outline the procedure for performing the butterfly stroke.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Perform the butterfly stroke in swimming.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swimming as a life skill.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do we perform the butterfly stroke?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115-123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5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4" w:lineRule="exact"/>
        <w:ind w:left="920" w:right="158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quick review of the previous lesson, discussing the importance of different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swimming strokes.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learners to share their experiences with swimming and their prior knowledge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strokes.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0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butterfly stroke and guide learners to read and discuss the relevant content from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specified pages in the learning resource, focusing on the key concepts associated with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butterfly stroke.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Introduce the Butterfly Stroke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the importance of the butterfly stroke in competitive swimming.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the body position: starting with the body flat on the water and facing down.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Arm Movement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Demonstrate the arm movement: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Both arms move simultaneously in a circular action.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Emphasize how the arms enter the water shoulder-width apart and then pull back through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water.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students to practice the arm movements on land, breaking it down into slow motions.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Leg Movement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dolphin kick: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that legs stay together and kick in an undulating motion.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6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Demonstrate the kick in the water and have students practice while floating or holding onto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pool edge.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Combining Movements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students to combine the arm and leg movements: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6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them to perform the butterfly stroke in the water while coordinating their arms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legs.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feedback on their technique, and suggest adjustments for improvement.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Recap the key points discussed during the lesson, focusing on the steps of the butterfly stroke.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in a brief interactive activity: Ask them to pair up and review each other's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of the steps for performing the stroke, encouraging collaboration and discussion.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5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next session's topics, such as diving techniques or other strokes, and encourage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to think about how these skills are applicable in daily life for fitness and safety.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3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Swimming Journals: Have students maintain a swimming journal where they reflect on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practice sessions, noting improvements, challenges, and personal goals for mastering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butterfly stroke.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3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Assignment: Ask students to research famous swimmers known for their butterfly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stroke and present their findings, focusing on technique, training routines, and competitions.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0" name="Freeform 6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1" name="Freeform 6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2" name="Freeform 6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3" name="Freeform 6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54" name="Freeform 6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5" name="Freeform 6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6" name="Freeform 6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57" name="Freeform 6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58" name="Freeform 6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59" name="Freeform 6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60" name="Freeform 6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61" name="Freeform 6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62" name="Freeform 6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63" name="Freeform 6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64" name="Freeform 6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65" name="Freeform 6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66" name="Freeform 6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67" name="Freeform 6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68" name="Freeform 6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69" name="Freeform 6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670" name="Freeform 6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71" name="Freeform 6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72" name="Freeform 6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673" name="Freeform 6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674" name="Freeform 6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Swimming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safety measures to observe while swimming.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01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Watch a video clip of a combination of standing dive and butterfly stroke.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swimming as a life skill.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Which safety measures should you observe while swimming?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115-123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Review the previous lesson’s key concepts about swimming.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in small discussion groups to read and share thoughts from the Hummingbird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Creative Arts and Sports resource, focusing on safety measures in swimming.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 Safety Measures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3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learners in a discussion about safety measures they should practice while swimming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(e.g., knowing the pool’s depth, swimming with a buddy, observing lifeguard instructions).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Write key safety measures on the board as learners contribute.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Watch and Analyze Video Clip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Show a video clip that features a combination of a standing dive and the butterfly stroke.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3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After viewing, ask learners to identify key elements of both techniques and discuss what they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noticed regarding safety measures during both activities. 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Discuss Swimming as a Life Skill (5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Lead a discussion on the benefits of swimming as a life skill, focusing on both recreational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safety aspects.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7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learners to share personal experiences or thoughts on how swimming can serve as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useful life skill.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and Questions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Pose the key inquiry question: “Which safety measures should you observe while swimming?”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Invite learners to reflect on what they’ve learned and share their thoughts with the class.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regarding safety measures, the standing dive, and the butterfly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stroke.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 where learners work in pairs to role-play a safety scenario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swimming.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6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 by introducing upcoming topics, such as competitive swimming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techniques and training.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5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Swimming Safety Poster: Create a poster illustrating essential swimming safety rules. Display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these around the school or in the swimming area.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Research Project: Conduct research on swimming strokes and their historical significance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how they have evolved over time. Present findings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Community Engagement: Organize a swim safety workshop for younger students, where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learners demonstrate swimming safety measures and basic techniques.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5" name="Freeform 6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6" name="Freeform 6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7" name="Freeform 6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8" name="Freeform 6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79" name="Freeform 6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80" name="Freeform 6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81" name="Freeform 6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82" name="Freeform 6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83" name="Freeform 6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84" name="Freeform 6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85" name="Freeform 6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86" name="Freeform 6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87" name="Freeform 6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88" name="Freeform 6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89" name="Freeform 6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90" name="Freeform 6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91" name="Freeform 6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92" name="Freeform 6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93" name="Freeform 6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94" name="Freeform 6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695" name="Freeform 6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96" name="Freeform 6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697" name="Freeform 6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698" name="Freeform 6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699" name="Freeform 6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60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CREATING AND PERFORMING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Swimming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Identify swimming equipment.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426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Outline the importance of synchrony in the butterfly stroke.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Appreciate swimming as a life skill.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synchrony important in the butterfly stroke?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115-123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basic swimming techniques.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the learning resources, emphasizing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importance of knowing swimming equipment and the butterfly stroke.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Swimming Equipment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Begin a discussion on different types of swimming equipment such as goggles, swim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caps, and flotation devices.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Group Work: In small groups, have learners list equipment used for various swimming strokes.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Discussion: Share findings and compile a master list on the board.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Introducing the Butterfly Stroke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Demonstration: Show a video or hold a live demonstration of the butterfly stroke.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Discussion: Ask learners to observe the movements and timing used in the stroke.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Importance of Synchrony in the Butterfly Stroke (5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Explanation: Discuss why synchrony (timing and coordination of arm and leg movements) is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crucial for efficiency and speed in the butterfly stroke.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9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Student Explanation: Encourage learners to share their thoughts on synchrony and its impact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performance.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Lifesaving Skills of Swimming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Interactive Discussion: Lead a conversation about swimming as a life skill, discussing why it’s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important for safety and physical fitness.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Sharing: Invite students to share personal experiences or reasons they believe swimming skills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are valuable.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6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discussed: identifying swimming equipment, the importance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synchrony in the butterfly stroke, and appreciation of swimming as a life skill.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Interactive Activity: Conduct a quick quiz or game (e.g., a bingo format with swimming terms)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reinforce the main topics.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Preview: Brief the learners on what they will explore in the next session, which will cover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additional swimming techniques.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Research Assignment: Have students research the history of swimming and its evolution as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sport, including famous swimmers and their contributions.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Swimming Workshop: Arrange for a practical session at a local pool to practice the butterfly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stroke and other techniques learned, focusing on synchrony and form.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Create a Poster: Invite learners to create a poster that highlights swimming safety tips,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including gear required and basic techniques.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0" name="Freeform 7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1" name="Freeform 7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2" name="Freeform 7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3" name="Freeform 7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04" name="Freeform 7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5" name="Freeform 7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6" name="Freeform 7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07" name="Freeform 7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08" name="Freeform 7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09" name="Freeform 7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10" name="Freeform 7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11" name="Freeform 7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12" name="Freeform 7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13" name="Freeform 7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14" name="Freeform 7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15" name="Freeform 7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16" name="Freeform 7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17" name="Freeform 7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18" name="Freeform 7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19" name="Freeform 7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720" name="Freeform 7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21" name="Freeform 7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22" name="Freeform 7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723" name="Freeform 7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724" name="Freeform 7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Creating and Performing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Kenyan Indigenous Games - Board Games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Identify different types of indigenous board games played in Kenya.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08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Watch and engage with a virtual or live demonstration of indigenous board games.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Appreciate the role indigenous board games play for mental health.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do indigenous board games enhance mental relaxation?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124-128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9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Review the Previous Lesson: Start with a quick recap of the last lesson’s key points r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elated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indigenous games.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9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Interactive Discussion: Ask students what they know about board games and their importance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 different cultures. Have them share any experiences they have had with board games.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Identification of Board Games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various indigenous board games popular in Kenya (e.g., Ludo, Bao, and Damii).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brainstorm other games they may be aware of, and list them on the board.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Virtual or Live Demonstration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8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Present a video demonstrating how to play one or two of the identified games or conduct a live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demonstration with willing student volunteers.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ask questions and engage with the demonstration. 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3: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Group Discussion on Mental Health (5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discussion about how playing these games can contribute to mental health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relaxation.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8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Prompt students with questions like: "How do games help you unwind?" or "Have you ever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used a game to relieve stress?"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Game Play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If time permits, allow students to form small groups and try playing one of the indigenous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games together.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8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Circulate the room to provide support and observe how they interact with one another during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gameplay.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01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Key Points: Highlight the types of games covered and their mental health benefits.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Interactive Activity: Play a quick round of "Game Charades" where students act out a game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without speaking, while classmates guess the game.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Next Session: Introduce the idea of "The importance of traditional games in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modern world" and encourage students to think about what makes games timeless.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4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Research Project: In pairs, learners can choose an indigenous board game and research its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history, rules, and relevance in contemporary society. Present findings to the class in the next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4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Game Design: Students can create their own indigenous game by combining elements from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board games discussed in class. This can include making rules, designing a game board,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creating pieces.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4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3. Reflection Journal: Encourage students to keep a journal for one week where they reflect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experiences with board games and their effects on their relaxation and mental health.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5" name="Freeform 7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6" name="Freeform 7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7" name="Freeform 7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8" name="Freeform 7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29" name="Freeform 7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30" name="Freeform 7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31" name="Freeform 7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32" name="Freeform 7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33" name="Freeform 7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34" name="Freeform 7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35" name="Freeform 7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36" name="Freeform 7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37" name="Freeform 7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38" name="Freeform 7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39" name="Freeform 7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40" name="Freeform 7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41" name="Freeform 7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42" name="Freeform 7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43" name="Freeform 7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44" name="Freeform 7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745" name="Freeform 7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46" name="Freeform 7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47" name="Freeform 7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748" name="Freeform 7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749" name="Freeform 7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Creating and Performing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Kenyan Indigenous Games - Board Games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Name types of indigenous board games played in Kenya.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Perform different indigenous board games.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the role played by indigenous board games for mental health.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Which indigenous board games are played in Kenya?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Creative Arts and Sports Grade 9, Pages 124-128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brief review of the previous lesson on Kenyan traditions and games.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about any indigenous games they know or have played.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6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the learning resources, focusing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key concepts of indigenous board games.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Indigenous Board Games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Present a brief overview of indigenous board games in Kenya.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cultural significance of these games.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84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read from the learning resources and identify key features of the games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mentioned in the text.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Naming Indigenous Board Games (5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72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class discussion where students take turns naming indigenous board games.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List the games on the board (e.g., Ludu, Shisima, Ajua).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share any personal experiences or stories related to these games.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Performing Indigenous Board Games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Organize students into small groups.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Assign each group a specific indigenous board game to learn about and perform.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Provide necessary materials (if available) or simulate the game through discussion and gestures.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Discussing Mental Health Benefits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1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Lead a discussion about how playing indigenous board games can benefit mental health (e.g.,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improving focus, providing entertainment, building social bonds).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students to share their thoughts on how these games might help them personally.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and learning objectives achieved during the 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activity, such as a trivia quiz, to reinforce the main topics discussed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about the board games.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previewing upcoming topics or posing questions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think about, such as the importance of preserving cultural games.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Assign students to research one indigenous game in-depth and present its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history and rules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Game Design: Students can design their own indigenous board game, incorporating traditional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elements and rules, and present their creations in a future 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0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Community Engagement: Organize a community game day where students can invite family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members to play selected indigenous games, fostering intergenerational connections.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0" name="Freeform 7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1" name="Freeform 7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2" name="Freeform 7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3" name="Freeform 7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54" name="Freeform 7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5" name="Freeform 7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6" name="Freeform 7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57" name="Freeform 7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58" name="Freeform 7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59" name="Freeform 7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60" name="Freeform 7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61" name="Freeform 7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62" name="Freeform 7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63" name="Freeform 7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64" name="Freeform 7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65" name="Freeform 7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66" name="Freeform 7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67" name="Freeform 7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68" name="Freeform 7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69" name="Freeform 7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770" name="Freeform 7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71" name="Freeform 7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72" name="Freeform 7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773" name="Freeform 7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774" name="Freeform 7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CREATING AND PERFORMING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Kenyan Indigenous Games - Board Games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skills required in indigenous board games.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77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Describe safety measures to observe while playing indigenous board games.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role played by indigenous board games for mental health.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are board games considered an indigenous game?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 (Pages 124-128)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the class by reviewing the key points from the previous lesson on Kenyan Indigenous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Games.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95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learners read and discuss the specified sections from the learning resources. Encourage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them to share their thoughts on the importance of indigenous games, focusing on the key inquiry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question.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Board Games as Indigenous Games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concept of indigenous board games - discuss what they are and why they're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significant in Kenyan culture.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Learners will brainstorm different indigenous board games they know (e.g., Mweso, Adi).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Skills Required for Playing Indigenous Board Games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97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small groups, learners will identify and outline the key skills involved in playing indigenous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board games, such as strategy, critical thinking, and teamwork.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68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Each group will present their findings, facilitating a discussion about the different skills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highlighted.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Safety Measures While Playing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15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 a class, create a list of safety measures to consider when playing indigenous board games.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importance of a safe playing environment and how to handle disagreements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conflicts that may arise during play.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Mental Health and Indigenous Board Games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Lead a discussion on the role of indigenous board games in promoting mental health, such as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providing a form of social connection, enhancing cognitive skills, and reducing stress.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learners to reflect on how games can be a positive outlet for emotions.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6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discussed in the lesson, reinforcing the learning objectives achieved.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 such as a quick quiz or a group discussion to reinforce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main topics.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a preview of the next session, which may include exploring specific indigenous board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games in detail and discussing their rules and history.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0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Have students choose an indigenous board game, research its history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significance, and create a presentation or poster.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0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Game Design: Encourage students to design their own indigenous game incorporating key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skills and elements learned in this lesson, including safety measures and mental health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considerations.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Reflection Journal: Students can maintain a reflection journal to document their experiences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and insights gained while playing indigenous board games and how they relate to mental health.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5" name="Freeform 7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6" name="Freeform 7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7" name="Freeform 7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8" name="Freeform 7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79" name="Freeform 7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80" name="Freeform 7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81" name="Freeform 7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82" name="Freeform 7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83" name="Freeform 7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84" name="Freeform 7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85" name="Freeform 7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86" name="Freeform 7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87" name="Freeform 7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88" name="Freeform 7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89" name="Freeform 7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90" name="Freeform 7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91" name="Freeform 7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92" name="Freeform 7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93" name="Freeform 7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94" name="Freeform 7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795" name="Freeform 7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96" name="Freeform 7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797" name="Freeform 7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798" name="Freeform 7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799" name="Freeform 7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CREATING AND PERFORMING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Kenyan Indigenous Games - Board Games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students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skills required in indigenous board games.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77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Describe safety measures to observe while playing indigenous board games.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role played by indigenous board games for mental health.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Which skills are required when playing indigenous board games?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124-128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Start the lesson by quickly reviewing the previous topic to activate prior knowledge.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Introduce the day’s topic: Kenyan indigenous board games.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3. Guide learners to read relevant content from the textbook, focusing on understanding the skills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needed for playing.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Skills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Facilitate a class discussion to brainstorm the skills required in indigenous board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games, such as strategic thinking, problem-solving, and teamwork.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Discussion Questions: What skills do you think are necessary to succeed in these games? 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Discussing Safety Measures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Present safety measures that should be observed while playing. Use the textbook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highlight the importance of physical space, appropriate materials, and sportsmanship.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Group Task: In small groups, have students generate a list of safety rules for playing board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games.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Mental Health Benefits (5 minutes)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Briefly discuss the role of indigenous board games in promoting mental health.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Emphasize aspects like stress relief, social interaction, and cognitive development.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1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Reflection Question: How do you think playing these games can help with mental well-being? 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Synthesizing Information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1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Ask students to share what they learned about the skills and safety measures regarding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board games. Create a class chart on the board that summarizes their points.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Summarize the key points covered in the lesson, such as important skills, safety measures,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mental health benefits.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Engage students in a brief interactive activity, such as a quick quiz or a game scenario,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reinforce learning.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Preview upcoming topics related to indigenous games or the importance of play in culture.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Research Project: Have students research different indigenous board games from other cultures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present their findings in the next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Create a Game: In groups, students can design their own indigenous board game, including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rules, objectives, and safety measures. They can present their creations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Community Engagement: Encourage students to organize a game day where they can teach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peers or family members about the indigenous board games discussed.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00" name="Freeform 8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01" name="Freeform 8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02" name="Freeform 8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03" name="Freeform 8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804" name="Freeform 8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05" name="Freeform 8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06" name="Freeform 8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07" name="Freeform 8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08" name="Freeform 8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09" name="Freeform 8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10" name="Freeform 8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11" name="Freeform 8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812" name="Freeform 8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13" name="Freeform 8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14" name="Freeform 8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815" name="Freeform 8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16" name="Freeform 8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17" name="Freeform 8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18" name="Freeform 8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19" name="Freeform 8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820" name="Freeform 8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21" name="Freeform 8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22" name="Freeform 8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823" name="Freeform 8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824" name="Freeform 8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CREATING AND PERFORMING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Kenyan Indigenous Games - Board Games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State the role played by indigenous board games for mental health.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89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Perform an indigenous board game while background music is played for enjoyment.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importance of indigenous board games for mental health.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What is the importance of indigenous board games?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Hummingbird Creative Arts and Sports Grade 9, Pages 124-128  </w:t>
      </w:r>
      <w:r/>
    </w:p>
    <w:p>
      <w:pPr>
        <w:spacing w:after="5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71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Review the previous lesson on Kenyan indigenous games.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7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Guide learners to read and discuss relevant content from the assigned learning resources,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the role of indigenous board games in mental health and social interaction.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Indigenous Board Games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Explain what indigenous board games are and their cultural significance in Kenyan society.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2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how these games can impact mental health positively, such as through social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interaction, stress relief, and cognitive engagement.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Discussion on the Role of Games for Mental Health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2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discussion focused on how playing board games can enhance mental well-being.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Prompt students with questions like: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How do board games help you relax?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 what ways do they encourage friendships and community building?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Performance of an Indigenous Board Game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Divide students into small groups and select a simple indigenous board game relevant to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curriculum.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each group perform their game while background music plays, encouraging enjoyment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involvement.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Reflection on Experience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48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After performing the games, guide students to reflect on their experiences of playing. Ask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questions such as: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What did you enjoy most about the game?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Do you think this game can improve your mood or help in social situations?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Summarize the key points discussed during the lesson: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The cultural significance of indigenous board games.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How they contribute to mental health and social well-being.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Conduct an interactive activity like a quick quiz or a game to reinforce the main topics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covered.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5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3. Prepare students for the next session, providing a preview of upcoming topics or questions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consider regarding cultural games and their impact.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9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Research Project: Have learners research a specific indigenous board game from another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culture. They should prepare a short presentation on how it relates to that culture's mental health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practices or social interactions.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Game Creation: Encourage students to create their own board game inspired by indigenous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games, focusing on mental well-being themes. They should write a brief explanation of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game's rules and its intended benefits.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25" name="Freeform 8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26" name="Freeform 8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27" name="Freeform 8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28" name="Freeform 8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829" name="Freeform 8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30" name="Freeform 8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31" name="Freeform 8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32" name="Freeform 8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33" name="Freeform 8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34" name="Freeform 8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35" name="Freeform 8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36" name="Freeform 8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837" name="Freeform 8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38" name="Freeform 8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39" name="Freeform 8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840" name="Freeform 8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41" name="Freeform 8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42" name="Freeform 8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43" name="Freeform 8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44" name="Freeform 8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845" name="Freeform 8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46" name="Freeform 8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47" name="Freeform 8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848" name="Freeform 8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849" name="Freeform 8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CREATING AND PERFORMING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Kenyan Indigenous Games (Board games)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State the importance of indigenous board games to mental health.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Watch a video clip of indigenous board games.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the role played by indigenous board games for mental health.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importance of indigenous board games to mental health?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83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Creative Arts and Sports Grade 9, Pages 124-128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Video Clip of Indigenous Board Games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Briefly review the previous lesson on Kenyan culture and traditional games.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56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Introduce the focus of today’s lesson on indigenous board games and their 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importance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mental health.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share any prior knowledge they may have about these games.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Discussion on Importance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1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Lead a discussion on what students think makes board games important. Guide them to relate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this to mental health by asking questions such as: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How do games affect our mood?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How can playing games with others improve our relationships?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Highlight key points such as communication, teamwork, and emotional relaxation. 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 Video Viewing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Show a video clip that illustrates various Kenyan indigenous board games. (Choose a clip that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shows gameplay, strategies involved, and cultural significance.)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2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Before viewing, instruct students to note any games they recognize and take note of how these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games are played.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Activity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1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Divide the class into small groups and assign each group a different indigenous board game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featured in the video.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1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each group to discuss and list the benefits of their assigned game in relation to mental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health. They should think about aspects such as social interaction, strategic thinking, and stress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relief. 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Presenting Findings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55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Each group will present their findings to the class, focusing on the mental health benefits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5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other students to ask questions or add to their classmates' points to foster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collaborative learning environment.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discussed during the lesson, focusing on the link between indigenous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board games and mental health.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such as a quick quiz or a reflection prompt, asking students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write down one new thing they learned about board games and mental health.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0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 by introducing topics related to the cultural significance of different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games in Kenya.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Game Day: Organize a session where students can play indigenous board games in class. This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will help them experience firsthand the benefits 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7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Assign students to research other indigenous games from different cultures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prepare a presentation on their mental health benefits.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Creative Expression: Have students create a poster that illustrates their favorite indigenous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board game and its mental health benefits. This can be displayed in the classroom to promote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awareness.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1"/>
          <w:sz w:val="24"/>
          <w:szCs w:val="24"/>
          <w:lang w:val="en-US"/>
        </w:rPr>
        <w:t>WEEK 7: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50" name="Freeform 8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51" name="Freeform 8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52" name="Freeform 8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53" name="Freeform 8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854" name="Freeform 8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5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55" name="Freeform 8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7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56" name="Freeform 8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1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57" name="Freeform 8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9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58" name="Freeform 8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59" name="Freeform 8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52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60" name="Freeform 8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4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61" name="Freeform 8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6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862" name="Freeform 8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8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63" name="Freeform 8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60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64" name="Freeform 8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62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865" name="Freeform 8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6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66" name="Freeform 8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4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67" name="Freeform 8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68" name="Freeform 8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69" name="Freeform 8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870" name="Freeform 8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7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71" name="Freeform 8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0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72" name="Freeform 8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873" name="Freeform 8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3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874" name="Freeform 8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1002" w:right="3956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4"/>
          <w:sz w:val="24"/>
          <w:szCs w:val="24"/>
          <w:lang w:val="en-US"/>
        </w:rPr>
        <w:t> APPRECIATION IN CREATIVE ARTS AND SPORTS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Analysis of Creative Arts and Sports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students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the criteria for evaluating a play.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Analyze a given play performance to evaluate theme, setting, conflict, resolution, use of voice,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body movement, props, costumes, and overall impression.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role of analysis in adding value to Creative Arts and Sports.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analysis an important skill in Creative Arts and Sports?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129-142.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Lesson: Begin with a short recap of the last discussion to activate prior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knowledge.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89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Discussion: Ask students what they remember about evaluating performances in Creative Arts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Sports. Share and highlight any conflicting or expanding ideas while introducing today’s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Evaluation Criteria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Definition: Introduce what evaluation criteria are and their importance in analyzing a play.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Foundational Aspects: Discuss the key elements to consider: theme, setting, conflict, resolution,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use of voice, body movement, props, costume, and overall impression.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9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Group Activity: In small groups, have students list additional criteria they believe are important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when evaluating a performance.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Analyzing a Play Performance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Play Selection: Choose a simple, well-known play excerpt or performance clip for analysis.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0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Guided Analysis: As a class, watch the clip and pause at intervals to discuss each evaluation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criterion, guiding students to notice elements such as the use of voice and body language.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Record Observations: Students take notes on each element while discussing with their peers.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Presentations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Sharing Insights: Each group presents their analysis of one criterion from the play. For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example, one group might focus on theme, while another on costume.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8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Class Discussion: Engage the rest of the class to share their insights and agree or disagree based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on their observations.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on Analysis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01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Role of Analysis: Discuss how analyzing a performance can deepen understanding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appreciation of the arts. Ask students to consider how different audiences may interpret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performances differently based on their analyses.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1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Wrap-up: Summarize the main learning points and why evaluation is essential in Creative Arts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Sports.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Summary of Key Points: Reinforce what was learned about evaluating a play.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Interactive Activity: Have students participate in a quick "thumbs up/thumbs down" activity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whether they found the selected clip effective based on the evaluation criteria 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Next Session: Introduce the upcoming topic on the impact of culture in Creative Arts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Sports, encouraging students to think of cultural influences they see in performances.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Creative Project: Have students choose a short play or a scene from a longer play and create an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evaluation rubric based on today's lesson. They can present this rubric in the next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Peer Review: In groups, students can perform a short skit and have their peers evaluate based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on the criteria 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6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Comparison Study: Students write a short report comparing two different performances of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same play, applying the analysis criteria learned in class.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75" name="Freeform 8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76" name="Freeform 8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77" name="Freeform 8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78" name="Freeform 8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879" name="Freeform 8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80" name="Freeform 8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81" name="Freeform 8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82" name="Freeform 8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83" name="Freeform 8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84" name="Freeform 8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85" name="Freeform 8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86" name="Freeform 8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887" name="Freeform 8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88" name="Freeform 8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89" name="Freeform 8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890" name="Freeform 8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91" name="Freeform 8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92" name="Freeform 8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93" name="Freeform 8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94" name="Freeform 8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895" name="Freeform 8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96" name="Freeform 8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897" name="Freeform 8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898" name="Freeform 8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899" name="Freeform 8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4014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4"/>
          <w:sz w:val="24"/>
          <w:szCs w:val="24"/>
          <w:lang w:val="en-US"/>
        </w:rPr>
        <w:t> APPRECIATION IN CREATIVE ARTS AND SPORTS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Analysis of Creative Arts and Sports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ethical practices in sports.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digital devices to search for ethical practices in sports.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the role of analysis in adding value to Creative Arts and Sports.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3 ethical practices in sports?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129-142.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quick review of the previous lesson's content, discussing key takeaways.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today's focus: ethical practices in sports.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Read relevant excerpts from the learning resources, encouraging discussion among learners.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Ethical Practices in Sports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97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what ethical practices in sports mean and why they are important.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Highlight 3 key ethical practices, such as: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Fair play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Respect for opponents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Anti-doping regulations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Search Activity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Assign learners to small groups and provide them with tablets/laptops.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95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Each group will search online for additional ethical practices in sports, focusing on anti-doping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initiatives.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them to find examples from various sports disciplines.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Presentation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88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Each group shares their findings with the class. Allow for a brief discussion about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differences and similarities they found.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Highlight the importance of these practices in maintaining integrity in sports.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Analysis Discussion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how analysis in sports enhances the appreciation of both athletes and events.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learners to think critically about the role of ethics in sports performance and public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perception.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points: ethical practices, the importance of anti-doping, and the role of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sports analysis.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an interactive activity, like a quick quiz or a "think-pair-share," asking learners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reflect on what they learned about ethics in sports.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Prepare them for the next session by providing a brief overview of upcoming topics, such as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impact of technology on sports.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3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Research Assignment: Learners write a short report on a specific sport and its governing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body's ethical guidelines and practices.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33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Discussion Forum: Create a class forum (online or in-person) where students can post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 current events related to sports ethics.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3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3. Role-Playing Activity: Organize a mock debate where students take sides on controversial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issues in sports ethics, such as performance-enhancing drugs.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00" name="Freeform 9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01" name="Freeform 9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02" name="Freeform 9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03" name="Freeform 9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904" name="Freeform 9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05" name="Freeform 9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06" name="Freeform 9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907" name="Freeform 9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908" name="Freeform 9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09" name="Freeform 9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910" name="Freeform 9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911" name="Freeform 9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912" name="Freeform 9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13" name="Freeform 9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14" name="Freeform 9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915" name="Freeform 9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16" name="Freeform 9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17" name="Freeform 9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18" name="Freeform 9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19" name="Freeform 9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920" name="Freeform 9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21" name="Freeform 9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22" name="Freeform 9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923" name="Freeform 9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924" name="Freeform 9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4014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4"/>
          <w:sz w:val="24"/>
          <w:szCs w:val="24"/>
          <w:lang w:val="en-US"/>
        </w:rPr>
        <w:t> APPRECIATION IN CREATIVE ARTS AND SPORTS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Analysis of Creative Arts and Sports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ethical practices in sports.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digital devices to search for ethical practices in sports.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the role of analysis in adding value to Creative Arts and Sports.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5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2" w:lineRule="exact"/>
        <w:ind w:left="920" w:right="790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1"/>
          <w:sz w:val="24"/>
          <w:szCs w:val="24"/>
          <w:lang w:val="en-US"/>
        </w:rPr>
        <w:t>Key Inquiry Question: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What is anti-doping?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Creative Arts and Sports Grade 9, Pages 129-142.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Begin with a brief review of the previous lesson, focusing on the importance of ethics in sports.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Distribute the Humming Bird text. Guide students to read through pages 129-142, specifically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highlighting concepts related to ethical practices in sports, including anti-doping initiatives.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Defining Ethical Practices in Sports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what ethical practices mean in the context of sports.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03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Prompt students to share examples (e.g., fair play, respect for opponents).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anti-doping as a critical ethical issue in sports.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Exploring Anti-Doping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4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digital devices (laptops/tablets/smartphones) for students to research anti-doping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regulations and organizations like WADA (World Anti-Doping Agency).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pairs, students summarize their findings and share with the class, highlighting key points.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Analysis Activities (5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Share a scenario or case study involving a doping violation in sports.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3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discuss in small groups the consequences of doping on athletes, teams, and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sports community.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Reflection and Discussion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a class discussion on how analysis of ethical practices (like anti-doping) can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influence the integrity of sports.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how they can be advocates for ethical practices in their own sports involvement.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discussed, emphasizing the importance of ethical practices in sports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the role of anti-doping.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0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quick interactive activity where each student can share one thing they learned about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ethics in sports.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Briefly preview the next lesson topic, encouraging students to think about the role of art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sports.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1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Assign students to select a sport and prepare a short report on its ethical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practices, including any anti-doping measures in place.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91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Ethical Sports Campaign: In groups, have students create a campaign (poster, presentation, or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video) promoting awareness about the importance of ethics and anti-doping in sports within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school or community.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25" name="Freeform 9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26" name="Freeform 9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27" name="Freeform 9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28" name="Freeform 9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929" name="Freeform 9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30" name="Freeform 9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31" name="Freeform 9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932" name="Freeform 9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933" name="Freeform 9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34" name="Freeform 9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935" name="Freeform 9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936" name="Freeform 9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937" name="Freeform 9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38" name="Freeform 9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39" name="Freeform 9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940" name="Freeform 9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41" name="Freeform 9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42" name="Freeform 9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43" name="Freeform 9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44" name="Freeform 9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945" name="Freeform 9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46" name="Freeform 9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47" name="Freeform 9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948" name="Freeform 9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949" name="Freeform 9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5411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Appreciation in Creative Arts and Sports 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Analysis of Creative Arts and Sports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on how to analyze a solo vocal piece of music.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Analyze a solo vocal piece of music.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the role of analysis in adding value to Creative Arts and Sports.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analysis in creative arts and sports enhance creativity?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129-142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7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brief review of the previous lesson, linking it to the current topic on analyzing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creative works.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27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share their thoughts or experiences related to solo vocal music if applicable.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key concepts highlighted in the reading material and how they relate to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inquiry question.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Research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groups, learners will research how to analyze a solo vocal piece of music, using the provided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resources.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2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Students should focus on the elements of music (like melody, harmony, rhythm, dynamics)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performance aspects (emotional expression, technique).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Class Discussion (5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Groups will share key findings with the class.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open discussion on different approaches to music analysis and why each element is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Individual Analysis Activity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student will select a solo vocal piece of music (recommend listing known artists).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4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Using a provided template, learners will analyze their chosen piece focusing on elements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identified in their research.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them to think critically about how these elements contribute to the overall impact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piece.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Appreciating the Role of Analysis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0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Conclude with a discussion on how analysis can enhance creativity in both music and other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forms of creative arts.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0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reflect on how their understanding of a piece improves when they are able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break it down analytically.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during the lesson, including what elements are critical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analysis of music.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3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an interactive activity: each student will share one new thing they learned about music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analysis and how it could help other creative endeavors.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upcoming topics that will deepen their understanding of creativity in arts and sports.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8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Creative Project: Students can create a presentation or a visual art piece inspired by a solo vocal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piece analyzed in class. They should explain their artistic choices based on their analysis.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Guest Speaker: Arrange for a local musician or music teacher to speak about their experience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with music analysis and how it shapes their creative process.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8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Comparative Analysis: Have students choose a vocal piece and analyze it alongside a different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genre or medium (e.g., poetry, painting), commenting on similarities and differences in creative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expression.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50" name="Freeform 9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51" name="Freeform 9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52" name="Freeform 9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53" name="Freeform 9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954" name="Freeform 9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55" name="Freeform 9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56" name="Freeform 9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957" name="Freeform 9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958" name="Freeform 9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945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59" name="Freeform 9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82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960" name="Freeform 9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961" name="Freeform 9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74" w:firstLine="0"/>
              <w:jc w:val="both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pacing w:val="-5"/>
                <w:sz w:val="24"/>
                <w:szCs w:val="24"/>
                <w:lang w:val="en-US"/>
              </w:rPr>
              <w:t>ARTS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SPORTS 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962" name="Freeform 9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63" name="Freeform 9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64" name="Freeform 9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965" name="Freeform 9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66" name="Freeform 9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67" name="Freeform 9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68" name="Freeform 9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69" name="Freeform 9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144653</wp:posOffset>
            </wp:positionV>
            <wp:extent cx="6097" cy="6096"/>
            <wp:effectExtent l="0" t="0" r="0" b="0"/>
            <wp:wrapNone/>
            <wp:docPr id="970" name="Freeform 9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71" name="Freeform 9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144653</wp:posOffset>
            </wp:positionV>
            <wp:extent cx="6096" cy="6096"/>
            <wp:effectExtent l="0" t="0" r="0" b="0"/>
            <wp:wrapNone/>
            <wp:docPr id="972" name="Freeform 9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973" name="Freeform 9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144653</wp:posOffset>
            </wp:positionV>
            <wp:extent cx="6095" cy="6096"/>
            <wp:effectExtent l="0" t="0" r="0" b="0"/>
            <wp:wrapNone/>
            <wp:docPr id="974" name="Freeform 9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75" w:after="0" w:line="317" w:lineRule="exact"/>
        <w:ind w:left="920" w:right="4014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4"/>
          <w:sz w:val="24"/>
          <w:szCs w:val="24"/>
          <w:lang w:val="en-US"/>
        </w:rPr>
        <w:t> APPRECIATION IN CREATIVE ARTS AND SPORTS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Analysis of Creative Arts and Sports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Create a catalogue of the exhibited artworks.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Critique exhibited artworks for inspiration.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the role of analysis in adding value to Creative Arts and Sports.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do we create a catalogue?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Creative Arts and Sports Grade 9, Pages 129-142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to connect it to today's topic.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2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the learning resources, highlighting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importance of cataloguing and critiquing in the appreciation of creative arts and sports.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Catalogue Creation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what a catalogue is and its purpose in the context of exhibits.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Display a simple example of an artwork catalogue (e.g., title, artist, medium, year, description)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illustrate the basic components.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Catalogue Creation Activity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Hand out a template for a simple catalogue.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6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groups of 3-4, have students select a piece of artwork (can be from the textbook or printed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images) and fill out the catalogue template with the required details. 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1002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Critiquing the Artworks (5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elements of effective critique: description, analysis, interpretation, and judgment.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Provide guidelines on how to critique an artwork constructively, emphasizing the importance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personal interpretation and inspiration derived from the art.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Sharing and Discussion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each group present their catalogue and present their critique of the chosen artwork.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constructive feedback from peers and engage in a brief discussion about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differing perspectives.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learned in creating and critiquing an artwork catalogue.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4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quiz or question session to reinforce the main topics addressed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during the 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44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upcoming topics related to the importance of art and sports analysis, encouraging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to think about how they will use analysis in their future studies.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Assign students to research an artist or sportsperson, create a detailed catalogue of their work or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achievements, and present it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visit a local art gallery or sports event and create their own catalogue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exhibits they see, completing critiques for a selected piece or performance.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Host a class discussion or debate on the value of art and sports analysis in society, allowing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to express their thoughts and build critical thinking skills.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r/>
    </w:p>
    <w:sectPr>
      <w:type w:val="continuous"/>
      <w:pgSz w:w="12240" w:h="15840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2025-08-28T08:47:37Z</dcterms:created>
  <dcterms:modified xsi:type="dcterms:W3CDTF">2025-08-28T08:47:37Z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