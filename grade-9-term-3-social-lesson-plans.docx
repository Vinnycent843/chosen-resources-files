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00815e2714da42da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 xml:space="preserve" xml:embedTrueTypeFonts="1">
  <w:body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20" w:lineRule="exact"/>
        <w:ind w:left="77" w:right="0" w:firstLine="0"/>
      </w:pPr>
      <w:r/>
      <w:r>
        <w:rPr baseline="0" dirty="0">
          <w:rFonts w:ascii="Arial" w:hAnsi="Arial" w:cs="Arial"/>
          <w:color w:val="000000"/>
          <w:spacing w:val="-47"/>
          <w:sz w:val="32"/>
          <w:szCs w:val="32"/>
          <w:lang w:val="en-US"/>
        </w:rPr>
        <w:t>,</w:t>
      </w:r>
      <w:r>
        <w:rPr>
          <w:rFonts w:ascii="Times New Roman" w:hAnsi="Times New Roman" w:cs="Times New Roman"/>
          <w:sz w:val="32"/>
          <w:szCs w:val="32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816" w:right="0" w:firstLine="0"/>
      </w:pPr>
      <w:r/>
      <w:r>
        <w:rPr baseline="0" dirty="0">
          <w:rFonts w:ascii="Times New Roman" w:hAnsi="Times New Roman" w:cs="Times New Roman"/>
          <w:b/>
          <w:bCs/>
          <w:u w:val="single"/>
          <w:color w:val="000000"/>
          <w:spacing w:val="-1"/>
          <w:sz w:val="24"/>
          <w:szCs w:val="24"/>
          <w:lang w:val="en-US"/>
        </w:rPr>
        <w:t>GRADE 9 RATIONALIZED SOCIAL STUDIES LESSON PLANS- TERM 3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816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1: LESSON 1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tblpX="66" w:tblpY="44"/>
        <w:tblOverlap w:val="never"/>
        "
        <w:tblW w:w="8926" w:type="dxa"/>
        <w:tblLook w:val="04A0" w:firstRow="1" w:lastRow="0" w:firstColumn="1" w:lastColumn="0" w:noHBand="0" w:noVBand="1"/>
      </w:tblPr>
      <w:tblGrid>
        <w:gridCol w:w="1598"/>
        <w:gridCol w:w="1522"/>
        <w:gridCol w:w="1949"/>
        <w:gridCol w:w="1411"/>
        <w:gridCol w:w="1397"/>
        <w:gridCol w:w="1133"/>
      </w:tblGrid>
      <w:tr>
        <w:trPr>
          <w:trHeight w:hRule="exact" w:val="618"/>
        </w:trPr>
        <w:tc>
          <w:tcPr>
            <w:tcW w:w="159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3" w:after="371" w:line="240" w:lineRule="auto"/>
              <w:ind w:left="86" w:right="-18" w:firstLine="0"/>
            </w:pPr>
            <w:r>
              <w:drawing>
                <wp:anchor simplePos="0" relativeHeight="251658309" behindDoc="0" locked="0" layoutInCell="1" allowOverlap="1">
                  <wp:simplePos x="0" y="0"/>
                  <wp:positionH relativeFrom="page">
                    <wp:posOffset>-6096</wp:posOffset>
                  </wp:positionH>
                  <wp:positionV relativeFrom="line">
                    <wp:posOffset>-5943</wp:posOffset>
                  </wp:positionV>
                  <wp:extent cx="6096" cy="6096"/>
                  <wp:effectExtent l="0" t="0" r="0" b="0"/>
                  <wp:wrapNone/>
                  <wp:docPr id="100" name="Freeform 10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8" behindDoc="0" locked="0" layoutInCell="1" allowOverlap="1">
                  <wp:simplePos x="0" y="0"/>
                  <wp:positionH relativeFrom="page">
                    <wp:posOffset>-6096</wp:posOffset>
                  </wp:positionH>
                  <wp:positionV relativeFrom="line">
                    <wp:posOffset>-5943</wp:posOffset>
                  </wp:positionV>
                  <wp:extent cx="6096" cy="6096"/>
                  <wp:effectExtent l="0" t="0" r="0" b="0"/>
                  <wp:wrapNone/>
                  <wp:docPr id="101" name="Freeform 10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3" w:after="371" w:line="240" w:lineRule="auto"/>
              <w:ind w:left="91" w:right="-18" w:firstLine="0"/>
            </w:pPr>
            <w:r>
              <w:drawing>
                <wp:anchor simplePos="0" relativeHeight="251658311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-5943</wp:posOffset>
                  </wp:positionV>
                  <wp:extent cx="6096" cy="6096"/>
                  <wp:effectExtent l="0" t="0" r="0" b="0"/>
                  <wp:wrapNone/>
                  <wp:docPr id="102" name="Freeform 10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13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-5943</wp:posOffset>
                  </wp:positionV>
                  <wp:extent cx="6096" cy="6096"/>
                  <wp:effectExtent l="0" t="0" r="0" b="0"/>
                  <wp:wrapNone/>
                  <wp:docPr id="103" name="Freeform 10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21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3" w:after="371" w:line="240" w:lineRule="auto"/>
              <w:ind w:left="90" w:right="-18" w:firstLine="0"/>
            </w:pPr>
            <w:r>
              <w:drawing>
                <wp:anchor simplePos="0" relativeHeight="251658315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-5943</wp:posOffset>
                  </wp:positionV>
                  <wp:extent cx="6097" cy="6096"/>
                  <wp:effectExtent l="0" t="0" r="0" b="0"/>
                  <wp:wrapNone/>
                  <wp:docPr id="104" name="Freeform 10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17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-5943</wp:posOffset>
                  </wp:positionV>
                  <wp:extent cx="6096" cy="6096"/>
                  <wp:effectExtent l="0" t="0" r="0" b="0"/>
                  <wp:wrapNone/>
                  <wp:docPr id="105" name="Freeform 10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3" w:after="371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3" w:after="371" w:line="240" w:lineRule="auto"/>
              <w:ind w:left="91" w:right="-18" w:firstLine="0"/>
            </w:pPr>
            <w:r>
              <w:drawing>
                <wp:anchor simplePos="0" relativeHeight="251658319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-5943</wp:posOffset>
                  </wp:positionV>
                  <wp:extent cx="6096" cy="6096"/>
                  <wp:effectExtent l="0" t="0" r="0" b="0"/>
                  <wp:wrapNone/>
                  <wp:docPr id="106" name="Freeform 10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22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-5943</wp:posOffset>
                  </wp:positionV>
                  <wp:extent cx="6095" cy="6096"/>
                  <wp:effectExtent l="0" t="0" r="0" b="0"/>
                  <wp:wrapNone/>
                  <wp:docPr id="107" name="Freeform 10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2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-5943</wp:posOffset>
                  </wp:positionV>
                  <wp:extent cx="6095" cy="6096"/>
                  <wp:effectExtent l="0" t="0" r="0" b="0"/>
                  <wp:wrapNone/>
                  <wp:docPr id="108" name="Freeform 10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623"/>
        </w:trPr>
        <w:tc>
          <w:tcPr>
            <w:tcW w:w="159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9" behindDoc="0" locked="0" layoutInCell="1" allowOverlap="1">
                  <wp:simplePos x="0" y="0"/>
                  <wp:positionH relativeFrom="page">
                    <wp:posOffset>-6096</wp:posOffset>
                  </wp:positionH>
                  <wp:positionV relativeFrom="paragraph">
                    <wp:posOffset>1</wp:posOffset>
                  </wp:positionV>
                  <wp:extent cx="6096" cy="6096"/>
                  <wp:effectExtent l="0" t="0" r="0" b="0"/>
                  <wp:wrapNone/>
                  <wp:docPr id="109" name="Freeform 10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2" w:after="366" w:line="240" w:lineRule="auto"/>
              <w:ind w:left="91" w:right="-18" w:firstLine="0"/>
            </w:pPr>
            <w:r>
              <w:drawing>
                <wp:anchor simplePos="0" relativeHeight="251658361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153</wp:posOffset>
                  </wp:positionV>
                  <wp:extent cx="6096" cy="6096"/>
                  <wp:effectExtent l="0" t="0" r="0" b="0"/>
                  <wp:wrapNone/>
                  <wp:docPr id="110" name="Freeform 11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63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153</wp:posOffset>
                  </wp:positionV>
                  <wp:extent cx="6096" cy="6096"/>
                  <wp:effectExtent l="0" t="0" r="0" b="0"/>
                  <wp:wrapNone/>
                  <wp:docPr id="111" name="Freeform 11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744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SOCIAL 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STUDIES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65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1</wp:posOffset>
                  </wp:positionV>
                  <wp:extent cx="6097" cy="6096"/>
                  <wp:effectExtent l="0" t="0" r="0" b="0"/>
                  <wp:wrapNone/>
                  <wp:docPr id="112" name="Freeform 11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67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1</wp:posOffset>
                  </wp:positionV>
                  <wp:extent cx="6096" cy="6096"/>
                  <wp:effectExtent l="0" t="0" r="0" b="0"/>
                  <wp:wrapNone/>
                  <wp:docPr id="113" name="Freeform 11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69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1</wp:posOffset>
                  </wp:positionV>
                  <wp:extent cx="6096" cy="6096"/>
                  <wp:effectExtent l="0" t="0" r="0" b="0"/>
                  <wp:wrapNone/>
                  <wp:docPr id="114" name="Freeform 11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7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1</wp:posOffset>
                  </wp:positionV>
                  <wp:extent cx="6095" cy="6096"/>
                  <wp:effectExtent l="0" t="0" r="0" b="0"/>
                  <wp:wrapNone/>
                  <wp:docPr id="115" name="Freeform 11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4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74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-6605</wp:posOffset>
            </wp:positionV>
            <wp:extent cx="6096" cy="6096"/>
            <wp:effectExtent l="0" t="0" r="0" b="0"/>
            <wp:wrapNone/>
            <wp:docPr id="116" name="Freeform 1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3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-6605</wp:posOffset>
            </wp:positionV>
            <wp:extent cx="6096" cy="6096"/>
            <wp:effectExtent l="0" t="0" r="0" b="0"/>
            <wp:wrapNone/>
            <wp:docPr id="117" name="Freeform 1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7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-6605</wp:posOffset>
            </wp:positionV>
            <wp:extent cx="6096" cy="6096"/>
            <wp:effectExtent l="0" t="0" r="0" b="0"/>
            <wp:wrapNone/>
            <wp:docPr id="118" name="Freeform 1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80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-6605</wp:posOffset>
            </wp:positionV>
            <wp:extent cx="6096" cy="6096"/>
            <wp:effectExtent l="0" t="0" r="0" b="0"/>
            <wp:wrapNone/>
            <wp:docPr id="119" name="Freeform 1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83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-6605</wp:posOffset>
            </wp:positionV>
            <wp:extent cx="6097" cy="6096"/>
            <wp:effectExtent l="0" t="0" r="0" b="0"/>
            <wp:wrapNone/>
            <wp:docPr id="120" name="Freeform 1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86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-6605</wp:posOffset>
            </wp:positionV>
            <wp:extent cx="6096" cy="6096"/>
            <wp:effectExtent l="0" t="0" r="0" b="0"/>
            <wp:wrapNone/>
            <wp:docPr id="121" name="Freeform 1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89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-6605</wp:posOffset>
            </wp:positionV>
            <wp:extent cx="6096" cy="6096"/>
            <wp:effectExtent l="0" t="0" r="0" b="0"/>
            <wp:wrapNone/>
            <wp:docPr id="122" name="Freeform 1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93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-6605</wp:posOffset>
            </wp:positionV>
            <wp:extent cx="6095" cy="6096"/>
            <wp:effectExtent l="0" t="0" r="0" b="0"/>
            <wp:wrapNone/>
            <wp:docPr id="123" name="Freeform 1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92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-6605</wp:posOffset>
            </wp:positionV>
            <wp:extent cx="6095" cy="6096"/>
            <wp:effectExtent l="0" t="0" r="0" b="0"/>
            <wp:wrapNone/>
            <wp:docPr id="124" name="Freeform 1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5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Natural and Historic Built Environments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5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Management and Conservation of the Environment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5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5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5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Identify selected multi-purpose river projects on a map of Africa.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5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Use digital devices to identify selected multi-purpose river projects.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5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Appreciate the importance of multi-purpose river projects in society.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5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5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Name the selected multi-purpose river projects in Africa.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5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5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MTP Social Studies Grade 9, Page 152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5" w:right="453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Digital devices (tablets/computers for mapping)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African map (physical or digital)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5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5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5" w:right="22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Begin with a brief review of the previous lesson. Ask students about any multi-purpose river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projects they may already know.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5" w:right="22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learners to read and discuss relevant content from the learning resources, emphasizing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importance of understanding multi-purpose river projects in Africa.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5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5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Understanding Multi-Purpose River Projects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5" w:right="-4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Introduce the concept of multi-purpose river projects. Explain their functions such as irrigation,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hydroelectric power generation, and flood control.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5" w:right="-4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students to discuss why such projects might be important for a country's development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sustainability.  </w:t>
      </w:r>
      <w:r/>
    </w:p>
    <w:p>
      <w:pPr>
        <w:spacing w:after="9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cols w:num="2" w:space="0" w:equalWidth="0">
            <w:col w:w="200" w:space="624"/>
            <w:col w:w="9455" w:space="0"/>
          </w:cols>
          <w:docGrid w:linePitch="360"/>
        </w:sectPr>
        <w:spacing w:before="0" w:after="0" w:line="265" w:lineRule="exact"/>
        <w:ind w:left="95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Identifying Projects on a Map (10 minutes)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Provide students with a physical or digital map of Africa.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6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Instruct students to locate and mark the Aswan High Dam in Egypt and the River Tana projects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 Kenya.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Circulate around the room to assist students as needed.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Research using Digital Devices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6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Have students use digital devices to conduct brief research on the selected multi-purpose river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projects. They should find additional information such as the benefits and challenges each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project poses.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students to take notes that they can share with their peers.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Group Discussion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0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 small groups, have students share their findings about the projects. Prompt them to discuss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how these projects can impact local communities and the environment positively or negatively.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8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main points covered in the lesson, such as the locations and importance of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selected multi-purpose river projects.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8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brief interactive quiz or a game (like a Kahoot! or a quick question-and-answer) to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reinforce the main topics learned.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8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Provide a preview of the next session, which might involve deeper discussion on environmental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impacts or looking at additional river projects in Africa.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1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Mapping Challenge: Students can create their own maps showing various river projects in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Africa and their key uses.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1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Debate: Organize a debate on the pros and cons of multi-purpose river projects, encouraging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students to explore different perspectives.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21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Research Project: Assign students to choose another river project not covered in class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create a presentation on its impacts, history, and relevance.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1: LESSON 2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25" name="Freeform 12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26" name="Freeform 12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27" name="Freeform 12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28" name="Freeform 12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129" name="Freeform 12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30" name="Freeform 13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31" name="Freeform 13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132" name="Freeform 13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133" name="Freeform 13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628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134" name="Freeform 13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366" w:line="240" w:lineRule="auto"/>
              <w:ind w:left="91" w:right="-18" w:firstLine="0"/>
            </w:pPr>
            <w:r>
              <w:drawing>
                <wp:anchor simplePos="0" relativeHeight="25165834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135" name="Freeform 13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136" name="Freeform 13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744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SOCIAL 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STUDIES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137" name="Freeform 13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138" name="Freeform 13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139" name="Freeform 13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140" name="Freeform 14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4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3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141" name="Freeform 1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2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142" name="Freeform 1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143" name="Freeform 1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144" name="Freeform 1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-6351</wp:posOffset>
            </wp:positionV>
            <wp:extent cx="6097" cy="6096"/>
            <wp:effectExtent l="0" t="0" r="0" b="0"/>
            <wp:wrapNone/>
            <wp:docPr id="145" name="Freeform 1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146" name="Freeform 1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147" name="Freeform 1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2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148" name="Freeform 1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149" name="Freeform 1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3844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 </w:t>
      </w:r>
      <w:r>
        <w:rPr baseline="0" dirty="0">
          <w:rFonts w:ascii="Times New Roman" w:hAnsi="Times New Roman" w:cs="Times New Roman"/>
          <w:color w:val="000000"/>
          <w:spacing w:val="-3"/>
          <w:sz w:val="24"/>
          <w:szCs w:val="24"/>
          <w:lang w:val="en-US"/>
        </w:rPr>
        <w:t>NATURAL AND HISTORIC BUILT ENVIRONMENTS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Sub-Strand: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Management and Conservation of the Environment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9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Outline the conditions that led to the establishment of multi-purpose river projects along river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Tana.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Use an Atlas to observe multi-purpose river projects along river Tana.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Appreciate the importance of multipurpose river projects in society.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Which conditions led to the establishment of multi-purpose river projects?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MTP Social Studies Grade 9, Page 152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Review the previous lesson on river systems and their significance.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7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Ask students about their prior knowledge of river projects and lead them to explore relevant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content from the learning resources, emphasizing key concepts.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Discuss the Historical Background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6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Explore the socio-economic and environmental factors that necessitated the development of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multi-purpose river projects along river Tana. Discuss aspects such as population growth,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agricultural needs, and flooding issues.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Identify the Conditions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43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Have students work in groups to identify and outline the specific conditions that led to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establishment of these projects. They should consider factors such as: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Economic pressures: Need for irrigation, hydroelectric power, and flood control.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Environmental challenges: Seasonal flooding and droughts.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Use Atlas to Locate Projects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8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Distribute atlases or provide online access to maps. In pairs, students will find and mark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locations of key multi-purpose river projects along river Tana.  </w:t>
      </w:r>
      <w:r/>
    </w:p>
    <w:p>
      <w:pPr>
        <w:spacing w:after="9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Analyze the Importance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1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Have a class discussion on the benefits these projects bring to society, including improved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agriculture, energy production, and community development. Encourage students to present their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findings from their group discussions and atlas activity.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8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Summarize the key points discussed in the lesson, focusing on the conditions for establishment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the significance of multi-purpose river projects.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98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Conduct a brief interactive activity, such as a think-pair-share, where students discuss one new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thing they learned and one question they still have.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8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Provide a preview of the next session, introducing the topic of environmental impacts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sustainability of these projects.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9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Research Assignment: Have students choose a specific multi-purpose river project in Kenya,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conduct research, and prepare a presentation on its benefits and challenges.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19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Creative Project: Ask students to create a visual representation (poster or infographic)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illustrating the conditions, benefits, and challenges of river projects along river Tana.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1: LESSON 3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50" name="Freeform 15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51" name="Freeform 15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52" name="Freeform 15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53" name="Freeform 15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154" name="Freeform 15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55" name="Freeform 15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56" name="Freeform 15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157" name="Freeform 15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158" name="Freeform 15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628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159" name="Freeform 15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366" w:line="240" w:lineRule="auto"/>
              <w:ind w:left="91" w:right="-18" w:firstLine="0"/>
            </w:pPr>
            <w:r>
              <w:drawing>
                <wp:anchor simplePos="0" relativeHeight="25165834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160" name="Freeform 16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161" name="Freeform 16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744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SOCIAL 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STUDIES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162" name="Freeform 16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163" name="Freeform 16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164" name="Freeform 16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165" name="Freeform 16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4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3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166" name="Freeform 1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2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167" name="Freeform 1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168" name="Freeform 1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169" name="Freeform 1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-6351</wp:posOffset>
            </wp:positionV>
            <wp:extent cx="6097" cy="6096"/>
            <wp:effectExtent l="0" t="0" r="0" b="0"/>
            <wp:wrapNone/>
            <wp:docPr id="170" name="Freeform 1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171" name="Freeform 1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172" name="Freeform 1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2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173" name="Freeform 1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174" name="Freeform 1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Natural and Historic Built Environments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Management and Conservation of the Environment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70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Identify and explain the economic importance of multi-purpose river projects in Africa.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Assess challenges facing multi-purpose river projects in Africa.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Appreciate the importance of multi-purpose river projects in society.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What is the economic importance of multi-purpose river projects in Africa?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MTP Social Studies Grade 9, Page 152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1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Begin by reviewing key concepts from the previous lesson, asking students to share their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thoughts on river management.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1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learners to read and discuss the relevant content from the learning resources, focusing on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multi-purpose river projects. Encourage them to highlight the importance of these projects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economically, environmentally, and socially.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Economic Importance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237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Explain the various economic benefits of multi-purpose river projects including: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Irrigation for agriculture.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Water supply for communities.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Hydroelectric power generation.  </w:t>
      </w:r>
      <w:r/>
    </w:p>
    <w:p>
      <w:pPr>
        <w:spacing w:after="54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43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Activity: Ask students to group together and prepare a short presentation on one economic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benefit. Each group shares their insights with the class.  </w:t>
      </w:r>
      <w:r/>
    </w:p>
    <w:p>
      <w:pPr>
        <w:spacing w:after="9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Social Impact (10 minutes)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5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Discuss how multi-purpose river projects contribute to social development, such as improving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access to clean water, recreational opportunities, and impacting local economies.  </w:t>
      </w:r>
      <w:r/>
    </w:p>
    <w:p>
      <w:pPr>
        <w:spacing w:after="49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72" w:firstLine="0"/>
        <w:jc w:val="both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Activity: Provide hypothetical scenarios illustrating social changes due to river projects. Have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students discuss in pairs what these changes might mean for communities and the environment.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Challenges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87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Identify and explore challenges facing multi-purpose river projects in Africa, such as: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Environmental degradation.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Displacement of communities.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Conflicts over water resources.  </w:t>
      </w: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21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Activity: Have learners brainstorm potential solutions to one of the challenges identified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share them with the class.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Critical Reflection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44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Engage the learners in a reflective discussion on the importance of understanding both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benefits and challenges of multi-purpose river projects.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19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points covered in the lesson, focusing on economic importance, social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impact, and the challenges discussed.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9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Conduct a brief interactive quiz to reinforce the main topics, asking questions like "What are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two benefits of multi-purpose river projects?"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9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Prepare learners for the next session by introducing the concept of sustainable management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practices in the context of river projects.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5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1. Research Project: Assign students to research a specific multi-purpose river project in Africa,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covering its benefits and challenges, and present their findings to the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5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2. Debate: Organize a debate on the pros and cons of multi-purpose river projects to encourage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critical thinking and public speaking skills.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5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Field Trip/Virtual Tour: Plan for a field trip to a local river project or a virtual tour of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significant river management systems in Africa, connecting them to classroom learning.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1: LESSON 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75" name="Freeform 17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76" name="Freeform 17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77" name="Freeform 17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78" name="Freeform 17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179" name="Freeform 17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80" name="Freeform 18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81" name="Freeform 18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182" name="Freeform 18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183" name="Freeform 18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628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184" name="Freeform 18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366" w:line="240" w:lineRule="auto"/>
              <w:ind w:left="91" w:right="-18" w:firstLine="0"/>
            </w:pPr>
            <w:r>
              <w:drawing>
                <wp:anchor simplePos="0" relativeHeight="25165834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185" name="Freeform 18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186" name="Freeform 18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744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SOCIAL 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STUDIES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187" name="Freeform 18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188" name="Freeform 18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189" name="Freeform 18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190" name="Freeform 19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4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3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191" name="Freeform 1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2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192" name="Freeform 1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193" name="Freeform 1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194" name="Freeform 1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-6351</wp:posOffset>
            </wp:positionV>
            <wp:extent cx="6097" cy="6096"/>
            <wp:effectExtent l="0" t="0" r="0" b="0"/>
            <wp:wrapNone/>
            <wp:docPr id="195" name="Freeform 1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196" name="Freeform 1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197" name="Freeform 1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2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198" name="Freeform 1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199" name="Freeform 1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3844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3"/>
          <w:sz w:val="24"/>
          <w:szCs w:val="24"/>
          <w:lang w:val="en-US"/>
        </w:rPr>
        <w:t> NATURAL AND HISTORIC BUILT ENVIRONMENTS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Management and Conservation of the Environment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Mention the challenges facing multi-purpose river projects in Africa.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229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2. Outline solutions to the challenges facing multi-purpose river projects in Africa.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Appreciate the importance of multi-purpose river projects in society.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Which challenges face multi-purpose river projects in Africa?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MTP Social Studies Grade 9, Page 152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55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4" w:lineRule="exact"/>
        <w:ind w:left="920" w:right="1787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  </w:t>
      </w:r>
      <w:r>
        <w:br w:type="textWrapping" w:clear="all"/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minutes): 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Begin the lesson by briefly reviewing the previous session's content on environmental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management.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2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learners to read selected portions from MTP Social Studies, focusing on multi-purpose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river projects. Highlight the key concepts and terms that will be crucial for understanding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day's lesson.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Identifying Challenges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08" w:firstLine="0"/>
        <w:jc w:val="both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Facilitate a guided discussion asking learners to identify and name challenges faced by multi-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purpose river projects (e.g. environmental impact, displacement of communities, water quality,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funding issues).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Write down their responses on the board, clustering similar ideas to enhance understanding.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Group Discussion (10 minutes)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6" w:lineRule="exact"/>
        <w:ind w:left="920" w:right="116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Organize students into small groups. Ask each group to choose one challenge and brainstorm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potential solutions.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3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them to think critically about the feasibility and impact of their proposed solutions.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Each group shares their solutions with the class.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Importance of Projects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0" w:right="98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Transition the discussion to the significance of multi-purpose river projects. Ask learners why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they think these projects are vital for society (e.g. irrigation, hydroelectric power, flood control).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Have students cite specific examples or case studies if possible.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Reflection and Consolidation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6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learners to individually reflect on what they have learned about the importance of multi-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purpose river projects and how they can be managed or conserved.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6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Invite students to write a short paragraph summarizing their thoughts which can be shared with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 partner.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3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Recap the key points discussed during the lesson, reinforcing the identified challenges,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proposed solutions, and the societal importance of multi-purpose river projects.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3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brief interactive activity, such as a quiz or a think-pair-share, where students can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express what they found most interesting about the lesson.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3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Provide a preview of upcoming topics related to environmental management to pique interest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prepare students for the next lesson.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0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1. Research Project: Assign students to research a specific multi-purpose river project in Africa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or elsewhere. They will investigate the challenges it faced, the solutions implemented,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present their findings to the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0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2. Field Trip Proposal: Have learners design a proposal for a field trip to a local river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management project. They should outline what they hope to learn and how it connects to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lesson.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10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Debate: Organize a debate on whether multi-purpose river projects are more beneficial or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detrimental to local communities, encouraging students to gather evidence for both sides.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2: LESSON 1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00" name="Freeform 20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01" name="Freeform 20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02" name="Freeform 20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03" name="Freeform 20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204" name="Freeform 20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05" name="Freeform 20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06" name="Freeform 20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207" name="Freeform 20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208" name="Freeform 20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628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09" name="Freeform 20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366" w:line="240" w:lineRule="auto"/>
              <w:ind w:left="91" w:right="-18" w:firstLine="0"/>
            </w:pPr>
            <w:r>
              <w:drawing>
                <wp:anchor simplePos="0" relativeHeight="25165834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210" name="Freeform 21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211" name="Freeform 21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744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SOCIAL 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STUDIES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212" name="Freeform 21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13" name="Freeform 21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14" name="Freeform 21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215" name="Freeform 21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4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3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216" name="Freeform 2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2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217" name="Freeform 2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218" name="Freeform 2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219" name="Freeform 2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-6351</wp:posOffset>
            </wp:positionV>
            <wp:extent cx="6097" cy="6096"/>
            <wp:effectExtent l="0" t="0" r="0" b="0"/>
            <wp:wrapNone/>
            <wp:docPr id="220" name="Freeform 2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221" name="Freeform 2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222" name="Freeform 2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2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223" name="Freeform 2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224" name="Freeform 2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Natural and Historic Built Environments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Management and Conservation of the Environment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this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State the importance of multipurpose river projects in society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Draw a map of multipurpose river projects in society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Appreciate the importance of multipurpose river projects in society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How useful are multipurpose river projects in society?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MTP Social Studies Grade 9, Page 152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Begin with a brief review of the previous lesson focusing on environmental management.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43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Invite students to read together from the provided resource, highlighting key concepts that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relate to multipurpose river projects.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Discussion of Importance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Lead a class discussion on the roles of multipurpose river projects.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guiding questions such as: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What are some functions of these projects?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How do they benefit local communities?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5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learners to think about the economic, agricultural, and recreational aspects of these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projects.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Identifying Components (10 minutes)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6" w:lineRule="exact"/>
        <w:ind w:left="920" w:right="119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Introduce various components of a multipurpose river project (e.g., dams, irrigation systems,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flood control).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2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Utilize diagrams from the textbook (Page 152) to illustrate these components and explain their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functions.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2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Have students share examples of local multipurpose river projects or similar initiatives from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their region.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Map Drawing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4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Provide students with materials to sketch a simple map highlighting a multipurpose river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project.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4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Instruct them to label key components discussed in the previous steps (e.g., reservoir, irrigation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fields, etc.).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4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Remind students to be creative with their maps while remaining factual based on their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discussion.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Reflection and Appreciation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48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Facilitate a reflection exercise where students express their thoughts on the importance of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multipurpose river projects.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questions such as: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Why should we appreciate these projects?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What potential challenges could arise from these projects?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students to peer-review each other's maps, discussing what they learned.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key points: the role and significance of multipurpose river projects in society.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86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Conduct a brief interactive activity, such as a "think-pair-share," emphasizing the main topics of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discussion.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Preview upcoming topics related to environmental management and encourage students to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think about how water management affects their lives.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93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Research Assignment: Have students research a specific multipurpose river project in their area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or country and prepare a short report or presentation.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3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Field Trip: Consider organizing a visit to a local multipurpose river project, if feasible, to see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real-world applications.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3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Guest Speaker: Invite a local environmental manager or engineer to discuss their work with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river projects and community impact.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2: LESSON 2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25" name="Freeform 22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26" name="Freeform 22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27" name="Freeform 22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28" name="Freeform 22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229" name="Freeform 22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30" name="Freeform 23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31" name="Freeform 23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232" name="Freeform 23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233" name="Freeform 23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628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34" name="Freeform 23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366" w:line="240" w:lineRule="auto"/>
              <w:ind w:left="91" w:right="-18" w:firstLine="0"/>
            </w:pPr>
            <w:r>
              <w:drawing>
                <wp:anchor simplePos="0" relativeHeight="25165834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235" name="Freeform 23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236" name="Freeform 23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744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SOCIAL 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STUDIES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237" name="Freeform 23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38" name="Freeform 23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39" name="Freeform 23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240" name="Freeform 24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4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3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241" name="Freeform 2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2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242" name="Freeform 2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243" name="Freeform 2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244" name="Freeform 2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-6351</wp:posOffset>
            </wp:positionV>
            <wp:extent cx="6097" cy="6096"/>
            <wp:effectExtent l="0" t="0" r="0" b="0"/>
            <wp:wrapNone/>
            <wp:docPr id="245" name="Freeform 2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246" name="Freeform 2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247" name="Freeform 2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2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248" name="Freeform 2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249" name="Freeform 2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Natural and Historic Built Environments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Sub-Strand: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Management and Conservation of the Environment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Define the term environmental degradation.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226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Explore factors that lead to the degradation of the environment in the community.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Appreciate the importance of managing and conserving the environment.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What are the factors that lead to environmental degradation?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MTP Social Studies Grade 9 Page 152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88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Quickly review key concepts from the previous lesson, creating a connection to today's topic on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environmental degradation.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Introduce the term "environmental degradation" and discuss its relevance in today's world.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8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Guide learners to read and discuss relevant content from the textbook (MTP Social Studies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Grade 9), focusing on definitions and examples of environmental degradation.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Definition of Environmental Degradation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3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Write the term "environmental degradation" on the board and ask students what they think it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means.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3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Provide a clear definition: Environmental degradation refers to the deterioration of the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environment through depletion of resources, destruction of ecosystems, and loss of biodiversity.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examples from their community or country.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Factors Leading to Environmental Degradation (10 minutes)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6" w:lineRule="exact"/>
        <w:ind w:left="920" w:right="117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List common factors on the board, such as deforestation, pollution, urbanization, and climate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change.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2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students to share examples of each factor from their own experiences or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observations in their community.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32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Have students work in pairs to identify additional factors relevant to their surroundings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share with the class.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Importance of Management and Conservation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why it is essential to manage and conserve the environment.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0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Explore the benefits of a healthy environment, such as clean air and water, thriving ecosystems,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sustainable resources.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0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Prompt students to think about how their actions can impact the environment positively or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negatively.  </w:t>
      </w:r>
      <w:r/>
    </w:p>
    <w:p>
      <w:pPr>
        <w:spacing w:after="9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Reflection and Connection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90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Have students reflect on the importance of individual responsibility in environmental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conservation.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them to think about one action they can take to help the environment.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points of the lesson, emphasizing the definitions, factors, and significance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of managing the environment.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87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brief interactive quiz or activity where students can match factors of degradation to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examples in their community to reinforce learning.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7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Preview the next lesson topic, encouraging students to consider how mathematical concepts can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relate to environmental issues (e.g., statistics on pollution).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8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Create a poster project where students identify a local environmental issue and propose a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solution, incorporating relevant mathematical data (e.g., statistics on pollution levels or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deforestation rates).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08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Conduct a survey in the community about awareness of environmental issues and compile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data to create graphs or charts, using relevant math skills.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8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Organize a "Green Day" where students engage in an outdoor clean-up and reflect on their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experiences through journal entries or presentations.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2: LESSON 3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50" name="Freeform 25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51" name="Freeform 25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52" name="Freeform 25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53" name="Freeform 25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254" name="Freeform 25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55" name="Freeform 25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56" name="Freeform 25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257" name="Freeform 25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258" name="Freeform 25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628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59" name="Freeform 25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366" w:line="240" w:lineRule="auto"/>
              <w:ind w:left="91" w:right="-18" w:firstLine="0"/>
            </w:pPr>
            <w:r>
              <w:drawing>
                <wp:anchor simplePos="0" relativeHeight="25165834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260" name="Freeform 26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261" name="Freeform 26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744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SOCIAL 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STUDIES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262" name="Freeform 26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63" name="Freeform 26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64" name="Freeform 26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265" name="Freeform 26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4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3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266" name="Freeform 2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2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267" name="Freeform 2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268" name="Freeform 2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269" name="Freeform 2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-6351</wp:posOffset>
            </wp:positionV>
            <wp:extent cx="6097" cy="6096"/>
            <wp:effectExtent l="0" t="0" r="0" b="0"/>
            <wp:wrapNone/>
            <wp:docPr id="270" name="Freeform 2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271" name="Freeform 2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272" name="Freeform 2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2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273" name="Freeform 2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274" name="Freeform 2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Natural and Historic Built Environments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Management and Conservation of the Environment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Outline the effects of environmental degradation in society.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View video clips of factors that lead to environmental degradation.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Appreciate the importance of managing and conserving the environment.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What are the effects of environmental degradation?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MTP Social Studies Grade 9, Page 152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4" w:lineRule="exact"/>
        <w:ind w:left="920" w:right="92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  </w:t>
      </w:r>
      <w:r>
        <w:br w:type="textWrapping" w:clear="all"/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minutes): 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Begin with a quick review of the previous lesson on environmental systems and their functions.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2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Introduce the day's topic by asking students what they know about environmental degradation. 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Guide learners to read and discuss relevant content from the learning resources, focusing on 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key concepts related to environmental degradation and its effects on society.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Understanding Environmental Degradation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5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Define "environmental degradation" as the deterioration of the environment through depletion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of resources such as air, water, and soil.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how human activities contribute to this issue.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5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Activity: Ask students to brainstorm examples of activities that lead to environmental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degradation (e.g., deforestation, pollution).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Effects on Society (10 minutes)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6" w:lineRule="exact"/>
        <w:ind w:left="920" w:right="125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Outline the effects of environmental degradation including health issues, economic impacts,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social consequences.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Engage students in a discussion about how these effects can impact their community.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4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Activity: Divide students into small groups to list out one effect in detail and share it with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class.  </w:t>
      </w:r>
      <w:r/>
    </w:p>
    <w:p>
      <w:pPr>
        <w:spacing w:after="9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Viewing Video Clips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4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Show selected video clips that illustrate the factors contributing to environmental degradation.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Pause after each clip to ask guiding questions that reinforce the learning objectives.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Importance of Management and Conservation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66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Discuss why managing and conserving the environment is crucial for current and future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generations.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66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Introduce possible ways individuals and communities can contribute to environmental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conservation (e.g., recycling, conservation programs).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2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Summarize the key points discussed during the lesson, specifically the effects of environmental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degradation and the importance of conservation.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2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brief interactive activity, such as a quick quiz or a think-pair-share, to reinforce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main topics.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2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Prepare learners for the next session by asking them to consider how they can personally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contribute to environmental management in their daily lives.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8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Assign a project where students create a presentation on a specific factor of environmental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degradation, its effects, and potential solutions.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8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students to track their own environmental footprint for a week and reflect on how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they can reduce it.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2: LESSON 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91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75" name="Freeform 27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76" name="Freeform 27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3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77" name="Freeform 27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5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78" name="Freeform 27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7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279" name="Freeform 27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9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80" name="Freeform 28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81" name="Freeform 28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4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282" name="Freeform 28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3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283" name="Freeform 28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628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84" name="Freeform 28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366" w:line="240" w:lineRule="auto"/>
              <w:ind w:left="91" w:right="-18" w:firstLine="0"/>
            </w:pPr>
            <w:r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285" name="Freeform 28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286" name="Freeform 28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744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SOCIAL 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STUDIES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287" name="Freeform 28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9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88" name="Freeform 28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1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89" name="Freeform 28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3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290" name="Freeform 29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4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6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291" name="Freeform 2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5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292" name="Freeform 2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293" name="Freeform 2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294" name="Freeform 2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-6351</wp:posOffset>
            </wp:positionV>
            <wp:extent cx="6097" cy="6096"/>
            <wp:effectExtent l="0" t="0" r="0" b="0"/>
            <wp:wrapNone/>
            <wp:docPr id="295" name="Freeform 2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296" name="Freeform 2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297" name="Freeform 2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5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298" name="Freeform 2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4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299" name="Freeform 2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Natural and Historic Built Environments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Management and Conservation of the Environment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the learner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Outline measures to manage and conserve the environment for sustainability.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72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Apply creative thinking skills in managing and conserving the immediate environment.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Appreciate the importance of managing and conserving the environment.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How can we conserve the environment?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MTP Social Studies Grade 9 Page 152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4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Begin by reviewing the previous lesson focused on environmental issues and sustainable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practices.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4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Engage learners by asking them to share any environmental conservation efforts they know of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 their community.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04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learners to read and discuss the relevant content from the MTP Social Studies textbook,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highlighting the importance of the key concepts covered.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Understanding Environmental Issues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58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Introduce primary environmental issues such as pollution, deforestation, and waste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management.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58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Facilitate a class discussion on how these issues impact sustainability and the immediate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environment.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Distribute a worksheet where students can list local environmental issues they observe.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Exploring Conservation Methods (10 minutes)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9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Present various measures for managing and conserving the environment, including recycling,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reducing waste, and planting trees.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89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Divide students into small groups to brainstorm additional local measures that could be taken to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enhance conservation efforts in their community.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Each group presents their ideas to the class for feedback.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Creative Problem Solving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59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students to apply creative thinking by providing a real-life scenario related to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environmental management (e.g., a local park that needs revitalization).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59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Ask each group to propose innovative solutions for the scenario, focusing on sustainable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practices.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Groups can choose to represent their ideas visually through drawings or posters.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Reflection on Importance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59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Lead a brief discussion on the importance of managing and conserving the environment,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prompting students to reflect on how these actions can affect future generations.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Highlight successful community and global initiatives that have made a positive impact.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3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points discussed during the lesson, reiterating the learning objectives.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5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brief interactive activity, such as a quiz or "think-pair-share" to reinforce major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topics covered, such as the measures for conservation.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25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Prepare learners for the next session by giving a preview of upcoming topics or questions to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consider, such as “What is your role in environmental conservation?”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1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students to engage in a community clean-up day and present their experiences in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next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91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Assign a project where students research a successful environmental organization and present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how they contribute to sustainability.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1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Set up a simulation activity where students create a plan for a sustainable community,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considering both environmental impact and resource management.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3: LESSON 1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00" name="Freeform 30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01" name="Freeform 30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02" name="Freeform 30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03" name="Freeform 30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304" name="Freeform 30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05" name="Freeform 30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06" name="Freeform 30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307" name="Freeform 30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308" name="Freeform 30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628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09" name="Freeform 30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366" w:line="240" w:lineRule="auto"/>
              <w:ind w:left="91" w:right="-18" w:firstLine="0"/>
            </w:pPr>
            <w:r>
              <w:drawing>
                <wp:anchor simplePos="0" relativeHeight="25165834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310" name="Freeform 31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311" name="Freeform 31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744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SOCIAL 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STUDIES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312" name="Freeform 31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13" name="Freeform 31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14" name="Freeform 31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315" name="Freeform 31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4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3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316" name="Freeform 3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2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317" name="Freeform 3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318" name="Freeform 3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319" name="Freeform 3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-6351</wp:posOffset>
            </wp:positionV>
            <wp:extent cx="6097" cy="6096"/>
            <wp:effectExtent l="0" t="0" r="0" b="0"/>
            <wp:wrapNone/>
            <wp:docPr id="320" name="Freeform 3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321" name="Freeform 3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322" name="Freeform 3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2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323" name="Freeform 3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324" name="Freeform 3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Natural and Historic Built Environments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Management and Conservation of the Environment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the learner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State the importance of managing and conserving the environment.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207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2. Explain the difference between management and conservation of the environment.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Appreciate the importance of managing and conserving the environment.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Why is it important to conserve a degraded environment?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MTP Social Studies Grade 9 Page 152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Review the previous lesson on the impacts of human activities on the environment.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4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learners to read and discuss relevant content from Page 152 of the learning resources,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focusing on key concepts of management and conservation.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Understanding Management and Conservation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definitions: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4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Management refers to the systematic handling of environmental resources to ensure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sustainability.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4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Conservation involves protecting and preserving the natural environment to prevent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degradation.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4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Invite students to provide their own examples of management and conservation efforts in their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community.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Importance of Management (10 minutes)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6" w:lineRule="exact"/>
        <w:ind w:left="920" w:right="90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Brainstorm with students the reasons why managing the environment is essential (e.g., resource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sustainability, economic benefits, health reasons).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Group students to discuss various management strategies and their outcomes.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Importance of Conservation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why conservation is crucial for biodiversity, climate stability, and cultural heritage.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09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Present case studies of successful conservation efforts (e.g., national parks, wildlife reserves).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Facilitate a discussion on the implications of failing to conserve the environment.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Management vs. Conservation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Compare and contrast management and conservation using a Venn diagram on the board.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7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Discuss how both concepts overlap and how they can be integrated for effective environmental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stewardship.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points discussed regarding the importance of management and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conservation.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5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Conduct a brief interactive activity: Have students pair up and share one thing they learned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one question they still have about managing and conserving the environment.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5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Preview the next session, which will explore specific case studies in environmental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management.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1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Research Project: Have students choose a local environmental issue and propose a management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or conservation plan.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1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Group Presentation: In small groups, have students prepare a presentation on a successful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conservation project, its management strategies, and the lessons learned.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1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Field Trip: Plan a visit to a local conservation area or an environmental organization to see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management efforts in action.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3: LESSON 2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25" name="Freeform 32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26" name="Freeform 32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27" name="Freeform 32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28" name="Freeform 32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329" name="Freeform 32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30" name="Freeform 33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31" name="Freeform 33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332" name="Freeform 33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333" name="Freeform 33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628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34" name="Freeform 33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366" w:line="240" w:lineRule="auto"/>
              <w:ind w:left="91" w:right="-18" w:firstLine="0"/>
            </w:pPr>
            <w:r>
              <w:drawing>
                <wp:anchor simplePos="0" relativeHeight="25165834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335" name="Freeform 33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336" name="Freeform 33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744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SOCIAL 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STUDIES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337" name="Freeform 33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38" name="Freeform 33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39" name="Freeform 33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340" name="Freeform 34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4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3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341" name="Freeform 3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2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342" name="Freeform 3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343" name="Freeform 3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344" name="Freeform 3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-6351</wp:posOffset>
            </wp:positionV>
            <wp:extent cx="6097" cy="6096"/>
            <wp:effectExtent l="0" t="0" r="0" b="0"/>
            <wp:wrapNone/>
            <wp:docPr id="345" name="Freeform 3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346" name="Freeform 3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347" name="Freeform 3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2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348" name="Freeform 3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349" name="Freeform 3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5469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Natural and Historic Built Environments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Sub-Strand: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World Heritage Sites in Africa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Identify selected world heritage sites in Africa.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455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Use digital devices to locate selected world heritage sites.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Value heritage sites in the community.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</w:t>
      </w:r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What are the selected world heritage sites in Africa?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MTP Social Studies Grade 9 Page 165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Digital devices (tablets, computers, or smartphones)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3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Begin with a brief review of the previous lesson focusing on the importance of cultural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heritage.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3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2. Introduce the concept of World Heritage Sites, explaining their significance and why they are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protected.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Identify World Heritage Sites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1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Facilitate a class discussion to identify key world heritage sites in Africa, such as the Rock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Hewn Churches, Vallee de Mai Nature Reserve, Serengeti National Park, Robben Island,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Victoria Falls.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Write the sites on the board for visual reference.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Digital Exploration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Instruct learners to break into small groups.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6" w:lineRule="exact"/>
        <w:ind w:left="920" w:right="156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Each group will use digital devices to research one selected site, focusing on its location,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historical significance, and unique features.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students to take notes.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Group Presentations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5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Allow each group 1-2 minutes to present their findings about their assigned world heritage site.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classmates to ask questions after each presentation.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Discuss Value of Heritage Sites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5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Engage the class in a discussion about why these sites are important to the community and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world.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Prompt students to think about how they can contribute to preserving these sites.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points discussed regarding the identified world heritage sites.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28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Conduct a quick interactive activity such as a "Think-Pair-Share," where students reflect on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which site they would like to visit and why.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Simply preview the upcoming topic: the role of mathematics in preserving our heritage.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4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Creative Project: Students can create a travel brochure for their chosen world heritage site,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including mathematical data such as area, visitor statistics, etc.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0" w:right="1173" w:firstLine="0"/>
        <w:jc w:val="both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2. Research Assignment: Students can write a short essay on the historical significance of one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heritage site, focusing on any mathematical aspects that come into play, like its dimensions or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visitor trends.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4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3. Math in Nature: Conduct a geometry project related to the natural features of one of the parks.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For instance, calculate the area of Victoria Falls or the Serengeti using relevant measurements.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3: LESSON 3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50" name="Freeform 35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51" name="Freeform 35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52" name="Freeform 35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53" name="Freeform 35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354" name="Freeform 35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55" name="Freeform 35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56" name="Freeform 35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357" name="Freeform 35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358" name="Freeform 35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628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59" name="Freeform 35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366" w:line="240" w:lineRule="auto"/>
              <w:ind w:left="91" w:right="-18" w:firstLine="0"/>
            </w:pPr>
            <w:r>
              <w:drawing>
                <wp:anchor simplePos="0" relativeHeight="25165834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360" name="Freeform 36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361" name="Freeform 36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744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SOCIAL 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STUDIES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362" name="Freeform 36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63" name="Freeform 36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64" name="Freeform 36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365" name="Freeform 36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4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3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366" name="Freeform 3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2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367" name="Freeform 3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368" name="Freeform 3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369" name="Freeform 3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-6351</wp:posOffset>
            </wp:positionV>
            <wp:extent cx="6097" cy="6096"/>
            <wp:effectExtent l="0" t="0" r="0" b="0"/>
            <wp:wrapNone/>
            <wp:docPr id="370" name="Freeform 3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371" name="Freeform 3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372" name="Freeform 3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2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373" name="Freeform 3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374" name="Freeform 3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5469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 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Natural and Historic Built Environments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World Heritage Sites in Africa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the learner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257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State the importance of the selected world sites in promoting cultural heritage.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Use digital devices to observe pictures of world heritage sites in Africa.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Value heritage sites in their community.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What is the importance of the selected world sites?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MTP Social Studies Grade 9, Page 165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Digital devices (tablets, computers, or smartphones for research)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Start with a brief review of the previous lesson’s content.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students what they remember about cultural heritage and its significance.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Introduce the topic of World Heritage Sites and their role in promoting cultural heritage.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Introduction to World Heritage Sites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what World Heritage Sites are and why UNESCO recognizes them.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65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Highlight a few specific sites in Africa, such as the Pyramids of Giza and Victoria Falls.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Engage students with questions about what they think makes these sites significant.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Importance of Heritage Sites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89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Break students into small groups and assign each group a different African World Heritage Site.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them to discuss and write down at least three reasons why their site is important for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cultural heritage.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Groups will share their findings with the class to foster discussion.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Digital Exploration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2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Instruct students to use digital devices to search for images of the world heritage sites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discussed.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them to look for interesting facts and cultural significance associated with the sites.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Valuing Heritage in Community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Guide a conversation on how local heritage sites relate to global heritage.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48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Ask students what heritage sites exist in their own community and their role in preserving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culture.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3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points discussed about the importance of world heritage sites and their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value.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3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brief interactive activity wherein students match descriptions with images of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world heritage sites they learned about.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3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Preview the next session’s focus on heritage conservation and 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what students should think about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before then.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8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Research Project: Have students select a local heritage site and prepare a presentation on its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significance, including historical facts, community impact, and preservation status.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8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Cultural Exchange: Organize a visit to a local heritage site where students can engage with site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managers or community leaders to learn more about their efforts to preserve cultural heritage.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3: LESSON 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75" name="Freeform 37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76" name="Freeform 37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77" name="Freeform 37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78" name="Freeform 37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379" name="Freeform 37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80" name="Freeform 38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81" name="Freeform 38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382" name="Freeform 38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383" name="Freeform 38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628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84" name="Freeform 38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366" w:line="240" w:lineRule="auto"/>
              <w:ind w:left="91" w:right="-18" w:firstLine="0"/>
            </w:pPr>
            <w:r>
              <w:drawing>
                <wp:anchor simplePos="0" relativeHeight="25165834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385" name="Freeform 38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386" name="Freeform 38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744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SOCIAL 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STUDIES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387" name="Freeform 38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88" name="Freeform 38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89" name="Freeform 38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390" name="Freeform 39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4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3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391" name="Freeform 3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2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392" name="Freeform 3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393" name="Freeform 3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394" name="Freeform 3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-6351</wp:posOffset>
            </wp:positionV>
            <wp:extent cx="6097" cy="6096"/>
            <wp:effectExtent l="0" t="0" r="0" b="0"/>
            <wp:wrapNone/>
            <wp:docPr id="395" name="Freeform 3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396" name="Freeform 3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397" name="Freeform 3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2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398" name="Freeform 3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399" name="Freeform 3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5469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Natural and Historic Built Environments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World Heritage Sites in Africa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students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Design measures to conserve selected world heritage sites.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268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Apply critical thinking skills in conserving heritage sites within their locality.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Value heritage sites in the community.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What measures have the government implemented to conserve world heritage sites?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MTP Social Studies Grade 9 Page 165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3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Briefly review the previous lesson focusing on heritage sites.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5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learners to read and discuss the relevant content from MTP Social Studies, highlighting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key concepts about the importance of preserving heritage sites and government roles.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</w:t>
      </w:r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Identify Local Heritage Sites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2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Have students brainstorm and list local heritage sites they know or have visited. Discuss their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significance.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students to share why they believe these sites are important for the community.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Research Conservation Measures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29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Divide students into small groups and assign each group a different heritage site to research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(using MTP Social Studies Page 165 and additional resources).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6" w:lineRule="exact"/>
        <w:ind w:left="920" w:right="129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Each group should focus on what conservation measures are currently in place for their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assigned site.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Design Proposal for Conservation Measures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4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Groups will create a simple proposal that outlines additional measures they believe could be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implemented to help conserve their chosen heritage site.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4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the use of critical thinking skills by asking students to consider environmental,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social, and economic factors in their proposals.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Share Proposals and Discuss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Each group will present their proposals to the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7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Facilitate a discussion where students can give feedback on each proposal, encouraging critical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analysis and suggesting improvements.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25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Summarize the key points: the importance of conserving heritage sites, existing government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measures, and student proposals.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5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brief interactive activity where students pair up to discuss one measure they will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personally take to advocate for or conserve heritage sites.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5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Preview the next session: Discussing the impact of tourism on heritage sites and exploring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more conservation strategies.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3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9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Research Project: Ask students to choose a world heritage site in Africa and create a detailed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report on its history, significance, and conservation measures. Encourage creativity by allowing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them to design presentations or brochures.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9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Field Trip/Virtual Tour: If possible, arrange a class outing to a nearby heritage site or organize a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virtual tour online.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9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Class Debate: Organize a debate on the pros and cons of tourism and its impact on heritage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conservation, enabling students to explore differing perspectives.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4: LESSON 1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00" name="Freeform 40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01" name="Freeform 40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02" name="Freeform 40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03" name="Freeform 40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404" name="Freeform 40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05" name="Freeform 40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06" name="Freeform 40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407" name="Freeform 40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408" name="Freeform 40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628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09" name="Freeform 40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366" w:line="240" w:lineRule="auto"/>
              <w:ind w:left="91" w:right="-18" w:firstLine="0"/>
            </w:pPr>
            <w:r>
              <w:drawing>
                <wp:anchor simplePos="0" relativeHeight="25165834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410" name="Freeform 41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411" name="Freeform 41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744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SOCIAL 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STUDIES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412" name="Freeform 41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13" name="Freeform 41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14" name="Freeform 41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415" name="Freeform 41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4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3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416" name="Freeform 4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2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417" name="Freeform 4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418" name="Freeform 4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419" name="Freeform 4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-6351</wp:posOffset>
            </wp:positionV>
            <wp:extent cx="6097" cy="6096"/>
            <wp:effectExtent l="0" t="0" r="0" b="0"/>
            <wp:wrapNone/>
            <wp:docPr id="420" name="Freeform 4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421" name="Freeform 4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422" name="Freeform 4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2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423" name="Freeform 4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424" name="Freeform 4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3844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3"/>
          <w:sz w:val="24"/>
          <w:szCs w:val="24"/>
          <w:lang w:val="en-US"/>
        </w:rPr>
        <w:t> NATURAL AND HISTORIC BUILT ENVIRONMENTS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World Heritage Sites in Africa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450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Outline the importance of conserving world heritage sites.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Use an Atlas to locate the selected world heritage sites.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Value heritage sites in the community.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Why is it important to conserve world heritage sites?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MTP Social Studies Grade 9, Page 165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3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3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Review the previous lesson on local cultural sites and discuss how they relate to heritage sites.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Guide learners to read and discuss relevant content from the learning resources, emphasizing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understanding of the key concepts of conservation and heritage.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Discuss the Importance of Conservation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Engage students in a brief discussion about what they think conservation means.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8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Introduce the concept of world heritage sites and why they are significant to culture and history.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List reasons for conserving these sites on the board (e.g., cultural heritage, tourism, education,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biodiversity).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Atlas Activity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9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Provide students with Atlases or digital maps and assign them specific world heritage sites in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Africa to locate (e.g., the Pyramids of Giza, Serengeti National Park).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6" w:lineRule="exact"/>
        <w:ind w:left="920" w:right="109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them in identifying key geographic features and discussing their importance in relation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to the heritage sites.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Group Discussion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85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Break students into small groups to discuss what they learned about the selected sites.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Have each group share one site and its significance to the community and history.  </w:t>
      </w:r>
      <w:r/>
    </w:p>
    <w:p>
      <w:pPr>
        <w:spacing w:after="9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Reflection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6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students to reflect individually on why conserving these sites is important for future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generations.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6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them to consider what actions can be taken within their own community to support local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heritage conservation.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8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Summarize key points about the importance of conserving world heritage sites and how they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connect to community identity.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8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brief interactive activity, like a Q&amp;A or a quick quiz, to reinforce the main topics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discussed.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8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Preview the next lesson focusing on famous world heritage sites outside of Africa and their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significance.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7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Research Project: Students can select a world heritage site outside of Africa to research,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including its history, significance, and current conservation efforts.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7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Community Survey: Conduct a survey with community members about local heritage sites,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their significance, and suggestions for conservation.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7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Create a Heritage Site Map: Students create a map showcasing local or national heritage sites,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including a brief description of their importance.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4: LESSON 2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25" name="Freeform 42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26" name="Freeform 42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27" name="Freeform 42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28" name="Freeform 42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429" name="Freeform 42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30" name="Freeform 43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31" name="Freeform 43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432" name="Freeform 43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433" name="Freeform 43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628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34" name="Freeform 43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366" w:line="240" w:lineRule="auto"/>
              <w:ind w:left="91" w:right="-18" w:firstLine="0"/>
            </w:pPr>
            <w:r>
              <w:drawing>
                <wp:anchor simplePos="0" relativeHeight="25165834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435" name="Freeform 43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436" name="Freeform 43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744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SOCIAL 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STUDIES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437" name="Freeform 43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38" name="Freeform 43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39" name="Freeform 43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440" name="Freeform 44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4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3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441" name="Freeform 4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2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442" name="Freeform 4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443" name="Freeform 4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444" name="Freeform 4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-6351</wp:posOffset>
            </wp:positionV>
            <wp:extent cx="6097" cy="6096"/>
            <wp:effectExtent l="0" t="0" r="0" b="0"/>
            <wp:wrapNone/>
            <wp:docPr id="445" name="Freeform 4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446" name="Freeform 4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447" name="Freeform 4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2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448" name="Freeform 4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449" name="Freeform 4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1002" w:right="3782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3"/>
          <w:sz w:val="24"/>
          <w:szCs w:val="24"/>
          <w:lang w:val="en-US"/>
        </w:rPr>
        <w:t> NATURAL AND HISTORIC BUILT ENVIRONMENTS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The Constitution of Kenya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Define the term "constitution."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Describe the stages in the constitution-making process in Kenya.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Express a desire to defend and promote the Constitution of Kenya.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What are the stages in the constitution-making process in Kenya?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MTP Social Studies Grade 9, Page 177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3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Start the lesson with a brief review of the previous concepts covered in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44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2. Guide learners to read and discuss relevant content from the provided learning resources,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focusing on understanding the key terms and concepts.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</w:t>
      </w:r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Introduction to Constitution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8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Introduce the term "constitution" and its significance. Discuss its role in governing a country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protecting citizens' rights.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students to give examples of what they think a constitution should cover.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Stages of Constitution Making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99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Present the stages in the constitution-making process in Kenya. Discuss each stage thoroughly,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ensuring that students understand them. The stages include: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6" w:lineRule="exact"/>
        <w:ind w:left="920" w:right="99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Preparation and Research - Gathering information on what needs to be included in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constitution.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9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2. Public Participation - Involving citizens in discussions about what should be included in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new constitution.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Drafting - Writing the constitution based on the research and public input.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4. Approval and Implementation - Having the draft reviewed, approved, and officially adopted.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Discussion and Reflection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6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Facilitate a class discussion about why each stage is important. Ask students to reflect on how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they would feel if their opinions were included or excluded in such a process.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Linking to Current Context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3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Ask students to think about how they can promote and defend the constitution in their daily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lives. Encourage them to give examples of civic engagement, such as voting or community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service.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7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1. Summarize the key points discussed: the definition of a constitution, the stages of constitution-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making, and the importance of defending the constitution.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2. Conduct a brief interactive activity, such as a think-pair-share, where students discuss one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thing they learned and how it relates to being an active citizen.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7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Provide a preview of the next lesson, such as exploring individual rights protected by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Constitution.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7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Research Project: Students can choose to investigate a constitutional issue currently facing a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country of their choice and prepare a presentation on how that country is addressing it.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7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Debate: Organize a classroom debate on the importance of various stages in the constitution-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making process and their impact on democracy.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4: LESSON 3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50" name="Freeform 45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51" name="Freeform 45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52" name="Freeform 45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53" name="Freeform 45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454" name="Freeform 45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55" name="Freeform 45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56" name="Freeform 45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457" name="Freeform 45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458" name="Freeform 45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628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59" name="Freeform 45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366" w:line="240" w:lineRule="auto"/>
              <w:ind w:left="91" w:right="-18" w:firstLine="0"/>
            </w:pPr>
            <w:r>
              <w:drawing>
                <wp:anchor simplePos="0" relativeHeight="25165834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460" name="Freeform 46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461" name="Freeform 46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744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SOCIAL 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STUDIES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462" name="Freeform 46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63" name="Freeform 46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64" name="Freeform 46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465" name="Freeform 46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4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3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466" name="Freeform 4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2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467" name="Freeform 4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468" name="Freeform 4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469" name="Freeform 4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-6351</wp:posOffset>
            </wp:positionV>
            <wp:extent cx="6097" cy="6096"/>
            <wp:effectExtent l="0" t="0" r="0" b="0"/>
            <wp:wrapNone/>
            <wp:docPr id="470" name="Freeform 4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471" name="Freeform 4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472" name="Freeform 4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2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473" name="Freeform 4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474" name="Freeform 4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5469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Natural and Historic Built Environments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The Constitution of Kenya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Examine the role of parliament in the constitution-making process.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211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Watch video clips on parliamentary debates about the constitution-making process.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Develop a desire to defend and promote the Constitution of Kenya.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What is the role of parliament in the constitution-making process?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MTP Social Studies Grade 9, Page 177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Selected video clips on parliamentary debates (ensure availability prior to the lesson)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Begin the lesson by reviewing the previous topic related to the Constitution of Kenya.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8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students to share their thoughts or any prior knowledge about the role of Parliament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highlight key concepts from the previous lesson.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Introduction to the Role of Parliament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Present a brief overview of the role of Parliament in the constitution-making process,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explaining its importance as a legislative body.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0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Facilitate a discussion to gather students' opinions and any knowledge they may have about this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role. Use guiding questions, such as, "Why do you think Parliament is critical in this process?"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Viewing Video Clips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Show selected video clips that depict Parliamentary debates regarding the Constitution.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6" w:lineRule="exact"/>
        <w:ind w:left="920" w:right="92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Ask students to take notes on key arguments presented during the debates, specifically focusing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on aspects related to the constitution-making process.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Group Discussion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53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 small groups, students will discuss their notes from the video clips. Each group should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identify at least two key roles of Parliament mentioned in the clips.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Groups should prepare to present their findings to the class.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Class Presentations and Clarification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3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Allow each group to share their insights with the class. Encourage questions and clarifications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from peers.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3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Summarize and clarify any misconceptions regarding the role of Parliament in the constitution-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making process based on students' presentations and discussions.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Recap the key points discussed throughout the lesson, reinforcing the learning objectives.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0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Conduct a brief interactive activity, such as a "Think-Pair-Share," where students express one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way they can defend or promote the Constitution of Kenya.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0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Preview the next session’s topics, encouraging students to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think about how they can engage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with constitutional issues in their own lives.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3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14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Research Assignment: Have students research a specific aspect of the Constitution of Kenya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present their findings in the next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4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Debate Preparation: Organize a classroom debate on a proposed amendment to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Constitution, encouraging students to take positions that align with various stakeholders'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perspectives.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4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Creative Expression: Ask students to create a poster or social media campaign that highlights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importance of defending the Constitution and the role of Parliament.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4: LESSON 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75" name="Freeform 47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76" name="Freeform 47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77" name="Freeform 47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78" name="Freeform 47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479" name="Freeform 47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80" name="Freeform 48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81" name="Freeform 48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482" name="Freeform 48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483" name="Freeform 48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628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84" name="Freeform 48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366" w:line="240" w:lineRule="auto"/>
              <w:ind w:left="91" w:right="-18" w:firstLine="0"/>
            </w:pPr>
            <w:r>
              <w:drawing>
                <wp:anchor simplePos="0" relativeHeight="25165834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485" name="Freeform 48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486" name="Freeform 48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744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SOCIAL 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STUDIES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487" name="Freeform 48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88" name="Freeform 48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89" name="Freeform 48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490" name="Freeform 49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4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3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491" name="Freeform 4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2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492" name="Freeform 4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493" name="Freeform 4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494" name="Freeform 4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-6351</wp:posOffset>
            </wp:positionV>
            <wp:extent cx="6097" cy="6096"/>
            <wp:effectExtent l="0" t="0" r="0" b="0"/>
            <wp:wrapNone/>
            <wp:docPr id="495" name="Freeform 4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496" name="Freeform 4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497" name="Freeform 4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2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498" name="Freeform 4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499" name="Freeform 4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5509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Political Developments and Governance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The Constitution of Kenya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Outline the role of citizens in the constitution-making process.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332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Participate in the constitution-making process within their community.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Desire to defend and promote the Constitution of Kenya.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What is the role of citizens in the constitution-making process?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MTP Social Studies Grade 9, Page 177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54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16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  </w:t>
      </w:r>
      <w:r>
        <w:br w:type="textWrapping" w:clear="all"/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1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Review the Previous Lesson: Begin with a brief recap of the last topic discussed, ensuring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students remember key concepts that will connect to today’s lesson.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1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2. Reading and Discussion: Guide students to read the relevant section from the learning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resources. Encourage them to discuss the importance of the Constitution and the responsibilities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citizens hold.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- 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Understanding Citizen Roles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9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Lecture: Briefly explain the fundamental roles citizens have in the constitution-making process,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focusing on aspects like voting, public participation, and advocacy.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Group Discussion: Ask students to share their thoughts on why citizen involvement is crucial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for a democratic constitution.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- 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Community Participation (10 minutes)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6" w:lineRule="exact"/>
        <w:ind w:left="920" w:right="98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Activity: Organize students into small groups to brainstorm ways citizens can participate in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constitution-making process at the community level (e.g., attending town hall meetings,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expressing opinions in public forums).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Class Sharing: Each group presents their ideas to the class, promoting dialogue.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- 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The Importance of Advocacy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4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Discussion: Lead a discussion on what it means to advocate for the Constitution. Engage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students in reflecting on why it is important to defend and promote the Constitution.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4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Real-life Examples: Provide examples of individuals or groups who have made a difference in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promoting constitutional values.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- 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Reflection on Responsibilities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47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Individual Reflection: Ask students to write a short paragraph on how they can personally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contribute to promoting and defending the Constitution in their lives.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</w:t>
      </w:r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Summarize Key Points: Recap the roles of citizens discussed in the lesson.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41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2. Interactive Activity: Conduct a quick quiz or a game where students can match roles of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citizens to their definitions or examples.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41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Preview Next Session: Introduce the next topic related to the rights of citizens under the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Constitution, prompting learners to think about what rights they believe are most important.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0" w:right="88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Research Assignment: Have students select a particular article or chapter of the Kenyan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Constitution and prepare a brief report on its significance and how it affects citizens' rights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responsibilities.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88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Community Engagement Project: Encourage students to involve themselves in a local civic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initiative, such as attending a community meeting or participating in a local campaign, and report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back on their experiences.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8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Debate: Organize a class debate on the importance of citizen participation in governance,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allowing students to explore and articulate their views on the subject.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5: LESSON 1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00" name="Freeform 50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01" name="Freeform 50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02" name="Freeform 50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03" name="Freeform 50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504" name="Freeform 50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05" name="Freeform 50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06" name="Freeform 50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507" name="Freeform 50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508" name="Freeform 50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628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09" name="Freeform 50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366" w:line="240" w:lineRule="auto"/>
              <w:ind w:left="91" w:right="-18" w:firstLine="0"/>
            </w:pPr>
            <w:r>
              <w:drawing>
                <wp:anchor simplePos="0" relativeHeight="25165834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510" name="Freeform 51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511" name="Freeform 51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744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SOCIAL 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STUDIES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512" name="Freeform 51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13" name="Freeform 51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14" name="Freeform 51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515" name="Freeform 51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4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3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516" name="Freeform 5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2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517" name="Freeform 5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518" name="Freeform 5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519" name="Freeform 5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-6351</wp:posOffset>
            </wp:positionV>
            <wp:extent cx="6097" cy="6096"/>
            <wp:effectExtent l="0" t="0" r="0" b="0"/>
            <wp:wrapNone/>
            <wp:docPr id="520" name="Freeform 5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521" name="Freeform 5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522" name="Freeform 5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2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523" name="Freeform 5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524" name="Freeform 5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5509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Political Developments and Governance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The Constitution of Kenya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the learner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240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Identify values that should be exercised during the constitution-making process.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Outline the importance of the constitution-making process.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Desire to defend and promote the constitution of Kenya.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Why is the constitution-making process in Kenya important?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MTP Social Studies Grade 9, Page 177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Begin the lesson by reviewing key concepts from the previous lesson on governance.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3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learners to read and discuss relevant content from Page 177 of the learning resources,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aiming to highlight the values and importance of the constitution-making process.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Understanding Values in Constitution-Making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9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Activity: Have students brainstorm in pairs the values they believe should be part of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constitution-making process (e.g., democracy, justice, equality, accountability).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9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Discussion: Lead a class discussion where pairs share their values, and compile a list on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board.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Importance of Constitution-Making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05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Activity: Divide students into small groups and assign each group a specific importance of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constitution (e.g., protecting rights, providing governance structure, ensuring stability).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6" w:lineRule="exact"/>
        <w:ind w:left="920" w:right="105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Discussion: Each group presents their importance and explains how it supports good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governance in Kenya.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The Role of Citizens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45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Reflection: Ask students to reflect on their role as citizens in defending and promoting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constitution.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45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Discussion: Guide a conversation about why it's essential for citizens to be involved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informed about their constitution.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Q&amp;A and Concept Clarification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5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Activity: Open the floor for questions. Encourage students to clarify any concepts they didn’t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understand about the values and process discussed.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5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Use this as an opportunity to reinforce the significance of the constitution and its role in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everyday life.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8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points discussed: the values necessary in constitution-making, its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importance, and the role of citizens.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8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Conduct a brief interactive activity: Have learners stand up if they agree with statements you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read, creating a quick survey of opinions on the constitution.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8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Preview upcoming topics, such as the rights guaranteed by the constitution and the historical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context of its creation.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0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Research Project: Have students choose a specific value (e.g., justice) and research how it is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reflected in the Kenyan Constitution, its history, and its impact on society today.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0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Debate Club: Organize a debate session on the importance of citizen involvement in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governance and constitutional matters. This will encourage critical thinking and public speaking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skills.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0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Create a Poster: In groups, create a poster that highlights the key values and importance of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constitution, which can later be displayed in the classroom.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5: LESSON 2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25" name="Freeform 52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26" name="Freeform 52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27" name="Freeform 52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28" name="Freeform 52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529" name="Freeform 52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30" name="Freeform 53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31" name="Freeform 53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532" name="Freeform 53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533" name="Freeform 53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628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34" name="Freeform 53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366" w:line="240" w:lineRule="auto"/>
              <w:ind w:left="91" w:right="-18" w:firstLine="0"/>
            </w:pPr>
            <w:r>
              <w:drawing>
                <wp:anchor simplePos="0" relativeHeight="25165834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535" name="Freeform 53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536" name="Freeform 53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744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SOCIAL 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STUDIES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537" name="Freeform 53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38" name="Freeform 53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39" name="Freeform 53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540" name="Freeform 54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4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3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541" name="Freeform 5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2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542" name="Freeform 5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543" name="Freeform 5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544" name="Freeform 5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-6351</wp:posOffset>
            </wp:positionV>
            <wp:extent cx="6097" cy="6096"/>
            <wp:effectExtent l="0" t="0" r="0" b="0"/>
            <wp:wrapNone/>
            <wp:docPr id="545" name="Freeform 5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546" name="Freeform 5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547" name="Freeform 5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2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548" name="Freeform 5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549" name="Freeform 5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POLITICAL DEVELOPMENTS AND GOVERNANCE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Civic Engagement in Governance, Social Justice, Integrity, Peace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students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Identify individual and collective civic engagement activities in Kenya.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Develop slogans on individual and collective civic engagement in Kenya.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Desire to have values that promote ethical civic engagement in the community.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How does civic engagement promote good governance in the country?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MTP Social Studies Grade 9 Page 188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3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0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Review the previous lesson by asking students to recall what they learned about governance.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Guide learners to read and discuss relevant content from the MTP Social Studies resource,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focusing on key concepts such as civic engagement and its importance in governance.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Identifying Civic Engagement Activities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3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Engage students in a group discussion about different civic engagement activities in Kenya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(e.g., voting, community service, advocacy groups).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students to share their insights or experiences related to civic engagement.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Creating Slogans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23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Have students work in small groups to brainstorm catchy slogans that capture the essence of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individual and collective civic engagement in Kenya.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Each group will create at least two slogans and prepare to present them to the class.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Promoting Values of Ethical Engagement (5 minutes)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6" w:lineRule="exact"/>
        <w:ind w:left="920" w:right="123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the importance of values such as integrity, peace, and social justice in civic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engagement.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7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students to reflect on how they can embody these values in their own lives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communities.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Reflection and Sharing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Allow each group to share their slogans with the class.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Facilitate a discussion about how these slogans can inspire civic action within the community.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points about civic engagement and its influence on governance.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3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Conduct a brief interactive activity (e.g., a quick poll or a reflection question) to reinforce main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topics discussed.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3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Preview the next session by introducing the concept of democratic processes and why civic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education is essential in a democratic society.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3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students to participate in a local community service project and document their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experiences.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Assign an essay on the impact of civic engagement on community development.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3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Have students create a poster campaign to raise awareness about civic engagement activities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occurring in Kenya.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5: LESSON 3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50" name="Freeform 55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51" name="Freeform 55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52" name="Freeform 55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53" name="Freeform 55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554" name="Freeform 55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55" name="Freeform 55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56" name="Freeform 55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557" name="Freeform 55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558" name="Freeform 55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628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59" name="Freeform 55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366" w:line="240" w:lineRule="auto"/>
              <w:ind w:left="91" w:right="-18" w:firstLine="0"/>
            </w:pPr>
            <w:r>
              <w:drawing>
                <wp:anchor simplePos="0" relativeHeight="25165834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560" name="Freeform 56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561" name="Freeform 56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744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SOCIAL 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STUDIES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562" name="Freeform 56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63" name="Freeform 56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64" name="Freeform 56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565" name="Freeform 56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4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3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566" name="Freeform 5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2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567" name="Freeform 5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568" name="Freeform 5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569" name="Freeform 5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-6351</wp:posOffset>
            </wp:positionV>
            <wp:extent cx="6097" cy="6096"/>
            <wp:effectExtent l="0" t="0" r="0" b="0"/>
            <wp:wrapNone/>
            <wp:docPr id="570" name="Freeform 5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571" name="Freeform 5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572" name="Freeform 5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2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573" name="Freeform 5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574" name="Freeform 5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Political Developments and Governance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Civic Engagement in Governance, Social Justice, Integrity, Peace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Illustrate the role of political parties in democratic governance.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8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Describe the basic constitutional requirements for political parties as stipulated in Article 91 of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Constitution of Kenya.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Desire to possess values that promote ethical civic engagement in the community.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How can we participate in democratic processes in society?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MTP Social Studies Grade 9, Page 188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Begin by reviewing the previous lesson on civic responsibilities. Ask students to share what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they learned.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0" w:right="87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Introduce today's topic by prompting learners to consider how political parties influence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governance. Guide them to read and discuss the relevant section in the textbook, highlighting key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concepts.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</w:t>
      </w:r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Understanding Political Parties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what political parties are and their primary functions in a democracy.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Ask students to give examples of political parties in Kenya and their roles in elections.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Role of Political Parties in Governance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5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Illustrate how political parties contribute to government stability, policy development,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representation of citizens.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Use a diagram to show the relationship between political parties, citizens, and government.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Constitutional Requirements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6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Explain Article 91 of the Constitution of Kenya and its significance. Discuss key requirements,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such as registration and the need to uphold democratic principles.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Allow students to skim through the text and identify the main points.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Ethical Civic Engagement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1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Lead a discussion on the values necessary for ethical civic engagement, such as integrity,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fairness, and respect.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1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students to think about how they can embody these values in their daily lives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civic participation.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Summarize the main points from today’s lesson: the role of political parties, constitutional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requirements, and the importance of values in civic engagement.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6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Conduct a quick interactive activity, such as a brainstorming session where students suggest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ways they can get involved in political processes or engage with their community.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6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Preview upcoming topics, such as the political system in Kenya and the impact of youth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engagement in governance.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26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Have students research local political parties and prepare a short presentation on one party's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mission, values, and initiatives.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26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Organize a mock election where students create and campaign for fictional political parties,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allowing them to apply concepts of governance and civic engagement in a fun and interactive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way.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5: LESSON 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75" name="Freeform 57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76" name="Freeform 57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77" name="Freeform 57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78" name="Freeform 57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579" name="Freeform 57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80" name="Freeform 58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81" name="Freeform 58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582" name="Freeform 58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583" name="Freeform 58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628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84" name="Freeform 58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366" w:line="240" w:lineRule="auto"/>
              <w:ind w:left="91" w:right="-18" w:firstLine="0"/>
            </w:pPr>
            <w:r>
              <w:drawing>
                <wp:anchor simplePos="0" relativeHeight="25165834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585" name="Freeform 58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586" name="Freeform 58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744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SOCIAL 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STUDIES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587" name="Freeform 58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88" name="Freeform 58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89" name="Freeform 58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590" name="Freeform 59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4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3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591" name="Freeform 5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2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592" name="Freeform 5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593" name="Freeform 5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594" name="Freeform 5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-6351</wp:posOffset>
            </wp:positionV>
            <wp:extent cx="6097" cy="6096"/>
            <wp:effectExtent l="0" t="0" r="0" b="0"/>
            <wp:wrapNone/>
            <wp:docPr id="595" name="Freeform 5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596" name="Freeform 5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597" name="Freeform 5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2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598" name="Freeform 5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599" name="Freeform 5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Political Developments and Governance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Civic Engagement in Governance, Social Justice, Integrity, Peace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the learner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Outline positions vied for in a general election in Kenya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0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Role-play scenarios that highlight values promoting ethical civic engagement in the community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Express a desire to uphold values that support ethical civic engagement in the community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What are the positions vied for in a general election in Kenya?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MTP Social Studies Grade 9, Page 188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Organization of Learning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Review the previous lesson focusing on civic responsibility.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0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students to read and discuss relevant content from their learning resources, emphasizing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key concepts related to civic engagement.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Identifying Positions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7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Ask students to brainstorm positions in a general election in Kenya (e.g., President, Governor,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Member of Parliament, etc.).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7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Write these positions on the board and discuss the role and importance of each position in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governance.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Understanding Civic Values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99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Discuss the values that promote ethical civic engagement (e.g., honesty, accountability, respect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for others).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Use examples from the curriculum to illustrate these values in the context of elections.  </w:t>
      </w:r>
      <w:r/>
    </w:p>
    <w:p>
      <w:pPr>
        <w:spacing w:after="9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Role-Playing Scenarios (5 minutes)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0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Divide the students into small groups and assign each group a scenario that involves ethical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decision-making in civic engagement (e.g., a community member approaching a candidate).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Allow groups time to prepare and then perform their role-plays in front of the class.  </w:t>
      </w:r>
      <w:r/>
    </w:p>
    <w:p>
      <w:pPr>
        <w:spacing w:after="9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Reflecting on Engagement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49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Lead a class discussion on what they learned about ethical engagement through role-play.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students how they can apply these values in their own community.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2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points covered during the lesson, reinforcing the importance of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understanding political positions and ethical engagement.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2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brief interactive quiz to reinforce the positions discussed. Questions can be asked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like, "Who is responsible for making laws?" (Answer: Members of Parliament).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2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Preview the next lesson, focusing on the responsibilities of elected officials and how students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can participate in governance.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1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Community Project: Students can identify a community issue and propose a plan for civic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engagement to address it, considering the ethical values discussed.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1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Guest Speaker: Invite a local leader or government official to speak to the class about their role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the importance of ethics in governance.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1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Create a Civic Engagement Campaign: In pairs or small groups, students can create a campaign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for a fictional candidate that includes ethical principles they want their candidate to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communicate.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6: LESSON 1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9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00" name="Freeform 60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01" name="Freeform 60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9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02" name="Freeform 60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03" name="Freeform 60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303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604" name="Freeform 60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5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05" name="Freeform 60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307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06" name="Freeform 60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1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607" name="Freeform 60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9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608" name="Freeform 60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628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09" name="Freeform 60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366" w:line="240" w:lineRule="auto"/>
              <w:ind w:left="91" w:right="-18" w:firstLine="0"/>
            </w:pPr>
            <w:r>
              <w:drawing>
                <wp:anchor simplePos="0" relativeHeight="251658349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610" name="Freeform 61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1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611" name="Freeform 61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744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SOCIAL 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STUDIES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3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612" name="Freeform 61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5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13" name="Freeform 61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7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14" name="Freeform 61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9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615" name="Freeform 61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4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62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616" name="Freeform 6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1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617" name="Freeform 6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618" name="Freeform 6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619" name="Freeform 6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-6351</wp:posOffset>
            </wp:positionV>
            <wp:extent cx="6097" cy="6096"/>
            <wp:effectExtent l="0" t="0" r="0" b="0"/>
            <wp:wrapNone/>
            <wp:docPr id="620" name="Freeform 6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4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621" name="Freeform 6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7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622" name="Freeform 6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81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623" name="Freeform 6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80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624" name="Freeform 6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5509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Political Developments and Governance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Kenya’s Bill of Rights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427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Explore Kenya’s Bill of Rights for mutual social well</w:t>
      </w:r>
      <w:r>
        <w:rPr baseline="0" dirty="0">
          <w:rFonts w:ascii="Times New Roman" w:hAnsi="Times New Roman" w:cs="Times New Roman"/>
          <w:color w:val="000000"/>
          <w:spacing w:val="-3"/>
          <w:sz w:val="24"/>
          <w:szCs w:val="24"/>
          <w:lang w:val="en-US"/>
        </w:rPr>
        <w:t>-being.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Use digital devices to research on Kenya’s Bill of Rights.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Embrace respect for human rights in society.  </w:t>
      </w:r>
      <w:r/>
    </w:p>
    <w:p>
      <w:pPr>
        <w:spacing w:after="5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2" w:lineRule="exact"/>
        <w:ind w:left="920" w:right="790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1"/>
          <w:sz w:val="24"/>
          <w:szCs w:val="24"/>
          <w:lang w:val="en-US"/>
        </w:rPr>
        <w:t>Key Inquiry Question: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What are your rights?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MTP Social Studies Grade 9, Page 200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Digital devices for research (tablets/computers)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Begin by reviewing the previous lesson, which focused on governance structures in Kenya.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Engage students by asking them what they understand by "rights."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0" w:right="90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Guide learners to read and discuss relevant content from the learning resources, emphasizing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the importance of the Bill of Rights in protecting individual freedoms and promoting social well-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being.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Introduction to the Bill of Rights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Introduce the concept of the Bill of Rights and its significance in a democratic society.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8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Highlight key rights in the Bill of Rights (e.g., right to life, freedom of expression) and how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they contribute to mutual social well-being.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students to reflect on how these rights affect their daily lives.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Group Activity - Research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Divide students into small groups.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Assign each group a specific right from the Bill of Rights to research using digital devices.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68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students to find real-life examples or scenarios where these rights have been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exercised or violated in Kenya.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Group Presentations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Each group presents their findings to the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82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classmates to ask questions after each presentation to foster a collaborative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discussion.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Reflective Discussion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Facilitate a class discussion on why it is crucial to uphold these rights in society.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Discuss the impact of respecting human rights on community relations and social harmony.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87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Summarize the key points covered in the lesson, reiterating the importance of the Bill of Rights.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brief interactive activity, such as a rights charade, where students act out different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rights for others to guess.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7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Prepare learners for the next session by previewing upcoming topics such as the responsibilities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that accompany rights and why they matter.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19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Creative Assignment: Each student can create a poster illustrating one right from the Bill of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Rights, explaining its importance and how it can be protected.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98" w:firstLine="0"/>
        <w:jc w:val="both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Reflection Journals: Encourage students to maintain a journal where they can reflect on their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understanding of human rights weekly, noting instances where they see rights being upheld or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violated.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6: LESSON 2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25" name="Freeform 62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26" name="Freeform 62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27" name="Freeform 62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28" name="Freeform 62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629" name="Freeform 62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30" name="Freeform 63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31" name="Freeform 63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632" name="Freeform 63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633" name="Freeform 63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628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34" name="Freeform 63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366" w:line="240" w:lineRule="auto"/>
              <w:ind w:left="91" w:right="-18" w:firstLine="0"/>
            </w:pPr>
            <w:r>
              <w:drawing>
                <wp:anchor simplePos="0" relativeHeight="25165834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635" name="Freeform 63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636" name="Freeform 63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744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SOCIAL 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STUDIES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637" name="Freeform 63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38" name="Freeform 63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39" name="Freeform 63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640" name="Freeform 64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4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3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641" name="Freeform 6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2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642" name="Freeform 6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643" name="Freeform 6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644" name="Freeform 6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-6351</wp:posOffset>
            </wp:positionV>
            <wp:extent cx="6097" cy="6096"/>
            <wp:effectExtent l="0" t="0" r="0" b="0"/>
            <wp:wrapNone/>
            <wp:docPr id="645" name="Freeform 6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646" name="Freeform 6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647" name="Freeform 6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2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648" name="Freeform 6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649" name="Freeform 6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5509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Political Developments and Governance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Sub-strand: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Kenya’s Bill of Rights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students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Identify special groups in Kenya.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93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Examine the human rights of special groups to promote social justice and inclusivity.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Embrace respect for human rights in society.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What are the special groups in Kenya?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MTP Social Studies Grade 9, Page 200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3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Review the previous lesson on the importance of human rights in society.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5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learners to read and discuss the relevant content from Page 200 of learning resources,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highlighting key concepts such as rights, fairness, and inclusivity.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Identify Special Groups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Introduce a brief presentation or discussion on what constitutes a "special group."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1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Facilitate a brainstorming session where students name special groups in Kenya (e.g., elderly,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refugees, persons with disabilities, minorities, etc.).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Write their responses on the board and categorize them for clarity.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Discuss Human Rights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Explain the concept of human rights and why they are essential for special groups.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6" w:lineRule="exact"/>
        <w:ind w:left="920" w:right="128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Divide the class into small groups and assign each group a special group to research (using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Page 200). Have them discuss the specific human rights issues faced by their assigned group.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Social Justice and Inclusivity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7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Regroup and ask each group to present their findings on human rights issues for their special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group.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7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Facilitate a discussion on how these rights promote social justice and inclusivity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—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encouraging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students to share personal reflections or experiences related to these topics.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Respect for Human Rights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7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Lead a discussion around respect for human rights. Ask students to provide examples of how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they can show respect for human rights in their daily lives.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7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Collect ideas and create a class chart highlighting actionable behaviors that promote respect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inclusivity.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04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points from the lesson: the identification of special groups, their human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rights, and the importance of social justice and inclusivity.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4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Conduct a quick “think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-pair-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share” activity where students discuss one thing they learned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how they can contribute to promoting human rights in their community.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4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Preview the next lesson which will cover the role of government in protecting these rights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ask students to reflect on the relationship between laws and human rights in their lives.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3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7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Research Project: Assign students a project where they conduct further research on a specific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special group in Kenya, exploring their rights and the challenges they face.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7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Role-Playing: Organize a role-playing activity where students simulate a community forum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discussing the rights of a special group, allowing them to explore different perspectives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solutions.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7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Community Involvement: Encourage students to participate in a local community service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activity that benefits a special group in their area.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6: LESSON 3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50" name="Freeform 65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51" name="Freeform 65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52" name="Freeform 65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53" name="Freeform 65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654" name="Freeform 65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55" name="Freeform 65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56" name="Freeform 65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657" name="Freeform 65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658" name="Freeform 65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628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59" name="Freeform 65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366" w:line="240" w:lineRule="auto"/>
              <w:ind w:left="91" w:right="-18" w:firstLine="0"/>
            </w:pPr>
            <w:r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660" name="Freeform 66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661" name="Freeform 66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744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SOCIAL 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STUDIES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662" name="Freeform 66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9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63" name="Freeform 66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1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64" name="Freeform 66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3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665" name="Freeform 66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4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6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666" name="Freeform 6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5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667" name="Freeform 6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668" name="Freeform 6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669" name="Freeform 6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-6351</wp:posOffset>
            </wp:positionV>
            <wp:extent cx="6097" cy="6096"/>
            <wp:effectExtent l="0" t="0" r="0" b="0"/>
            <wp:wrapNone/>
            <wp:docPr id="670" name="Freeform 6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671" name="Freeform 6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672" name="Freeform 6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5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673" name="Freeform 6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4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674" name="Freeform 6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5509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Political Developments and Governance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Kenya’s Bill of Rights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7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Examine human rights of special groups for the promotion of social justice and inclusivity.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Apply the Bill of Rights for harmonious living.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Embrace respect for human rights in society.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What are the rights of special groups?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MTP Social Studies Grade 9, Page 200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Begin the lesson by reviewing the previous lesson about the nature of human rights.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6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Ask students to share what they remember, directing attention to how these rights might apply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to special groups.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6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Guide learners to read and discuss relevant content from the learning resources, emphasizing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understanding of the key concepts.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Understanding Special Groups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the definition of 'special groups' (e.g., persons with disabilities, minorities,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marginalized communities).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9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students to think about why these groups might require specific attention concerning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their rights.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Whole-class discussion: What are some challenges that special groups face in society today?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Exploring the Bill of Rights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Break down relevant sections of the Kenyan Bill of Rights that pertain to special groups.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Have students read excerpts and discuss how these rights promote social justice and inclusivity.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4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Group activity: In small groups, students will identify specific rights for a chosen special group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share their findings with the class.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Application of Rights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40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real-life scenarios where the rights of special groups are tested (e.g., in education,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employment, healthcare).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40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Engage students in discussions on how they can apply these rights in their interactions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communities.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Promoting Respect for Human Rights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8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Conclude with a conversation about the importance of embracing and advocating for the rights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of all individuals, especially those in special groups.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98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students to think about ways they can promote inclusivity in their school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community.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8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key points covered in the lesson, reiterating the importance of understanding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respecting the rights of special groups.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8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quick interactive activity where students share one thing they will do to promote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inclusivity in their community.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Prepare learners for the next session by hinting at topics related to global human rights issues.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5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Research Project: Students can research a specific special group, their rights, and current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challenges they face.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5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Role-Playing: Implement role-playing scenarios depicting different challenges faced by special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groups, encouraging students to empathize with the experiences of others.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Community Service: Organize a project that involves volunteering with a local organization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that supports special groups, emphasizing hands-on learning.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6: LESSON 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75" name="Freeform 67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76" name="Freeform 67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77" name="Freeform 67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78" name="Freeform 67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679" name="Freeform 67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80" name="Freeform 68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81" name="Freeform 68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682" name="Freeform 68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683" name="Freeform 68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628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84" name="Freeform 68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366" w:line="240" w:lineRule="auto"/>
              <w:ind w:left="91" w:right="-18" w:firstLine="0"/>
            </w:pPr>
            <w:r>
              <w:drawing>
                <wp:anchor simplePos="0" relativeHeight="25165834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685" name="Freeform 68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686" name="Freeform 68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744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SOCIAL 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STUDIES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687" name="Freeform 68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88" name="Freeform 68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89" name="Freeform 68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690" name="Freeform 69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4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3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691" name="Freeform 6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2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692" name="Freeform 6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693" name="Freeform 6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694" name="Freeform 6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-6351</wp:posOffset>
            </wp:positionV>
            <wp:extent cx="6097" cy="6096"/>
            <wp:effectExtent l="0" t="0" r="0" b="0"/>
            <wp:wrapNone/>
            <wp:docPr id="695" name="Freeform 6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696" name="Freeform 6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697" name="Freeform 6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2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698" name="Freeform 6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699" name="Freeform 6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5509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Political Developments and Governance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Sub-Strand: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Kenya's Bill of Rights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students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Develop assertiveness necessary for standing up for human rights.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Cultivate empathy and solidarity with special groups in society for mutual social responsibility.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Embrace respect for human rights in society.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Key Inquiry Question: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How can we protect the special groups in the community?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MTP Social Studies Grade 9, Page 200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3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6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Review the previous lesson: Begin with a quick recap of the previous topic discussed, asking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targeted questions to engage students.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6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2. Guide reading: Have students read the relevant content from the learning resource. Allow them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to highlight key points regarding human rights and special groups.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Understanding Human Rights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Define what human rights are and discuss their importance in a democratic society.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Ask students to brainstorm examples of human rights and share thoughts on why they matter.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Identifying Special Groups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91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Discuss who special groups are within the community (e.g., people with disabilities, minorities,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elderly).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Engage students in a group discussion about the challenges these groups face and why they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need protection.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Developing Assertiveness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role-playing activity where students practice standing up for human rights.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1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Provide scenarios where they might need to assert their voice for someone else's rights,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encouraging them to speak confidently.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Cultivating Empathy and Solidarity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1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Lead students in a workshop activity where they share personal stories or cases about special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groups.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1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Discuss the concept of empathy and why it is essential to support one another, highlighting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importance of mutual social responsibility.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8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key points: Review the importance of human rights, identifying special groups,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assertiveness, and empathy.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88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Interactive Activity: Conduct a brief quiz or a group reflection where students express one thing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they learned and how they plan to apply this knowledge in real life.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8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Preview Next Session: Introduce the topic of the next lesson, encouraging students to think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about questions related to broader societal roles in protecting human rights.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7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Service Learning Project: Encourage students to participate in a local charity or community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service project focused on helping special groups in society.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7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2. Reflection Essay: Assign a reflective essay where students write about a human rights issue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they feel passionately about and propose solutions.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7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3. Debate: Organize a class debate on the effectiveness of existing laws protecting human rights,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allowing students to explore different perspectives and develop their argumentative skills.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7: LESSON 1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00" name="Freeform 70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01" name="Freeform 70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02" name="Freeform 70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03" name="Freeform 70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704" name="Freeform 70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05" name="Freeform 70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06" name="Freeform 70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707" name="Freeform 70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708" name="Freeform 70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628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09" name="Freeform 70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366" w:line="240" w:lineRule="auto"/>
              <w:ind w:left="91" w:right="-18" w:firstLine="0"/>
            </w:pPr>
            <w:r>
              <w:drawing>
                <wp:anchor simplePos="0" relativeHeight="25165834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710" name="Freeform 71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711" name="Freeform 71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744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SOCIAL 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STUDIES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712" name="Freeform 71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13" name="Freeform 71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14" name="Freeform 71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715" name="Freeform 71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4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3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716" name="Freeform 7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2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717" name="Freeform 7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718" name="Freeform 7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719" name="Freeform 7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-6351</wp:posOffset>
            </wp:positionV>
            <wp:extent cx="6097" cy="6096"/>
            <wp:effectExtent l="0" t="0" r="0" b="0"/>
            <wp:wrapNone/>
            <wp:docPr id="720" name="Freeform 7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721" name="Freeform 7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722" name="Freeform 7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2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723" name="Freeform 7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724" name="Freeform 7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3903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2"/>
          <w:sz w:val="24"/>
          <w:szCs w:val="24"/>
          <w:lang w:val="en-US"/>
        </w:rPr>
        <w:t> POLITICAL DEVELOPMENTS AND GOVERNANCE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Cultural Globalization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Identify cultural elements and practices that have acquired global recognition and status.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37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Use digital devices to gather information on cultural elements in Kenya that have achieved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global status.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Appreciate values and cultural elements that promote responsible citizenship.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What cultural elements and practices have acquired global recognition and status?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MTP Social Studies Grade 9, Page 212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Digital devices (tablets, computers, or smartphones)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Review the previous lesson briefly, focusing on any related topics discussed.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9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learners to read and discuss the relevant content from the learning resources. Emphasize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understanding key concepts related to cultural globalization.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Brainstorming Cultural Elements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Engage the class in a brainstorming session. Ask students to name cultural elements from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1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Kenya (such as the kiondo, Maasai kikoi, and safari) that they believe have gained global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recognition.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Group Research Activity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Divide the class into small groups. Instruct each group to use their digital devices to research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selected cultural elements (e.g., origin, significance, current global status).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1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Provide guiding questions for their research: Where did these elements originate? How are they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perceived globally?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Present Findings (5 minutes)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5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Each group presents their findings to the class. Encourage them to explain how the cultural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elements promote Kenyan values and responsible citizenship.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Class Discussion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5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Facilitate a class discussion on the importance of cultural globalization, asking students to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reflect on how these elements contribute to global understanding and respect for diversity.  </w:t>
      </w:r>
      <w:r/>
    </w:p>
    <w:p>
      <w:pPr>
        <w:rPr>
          <w:rFonts w:ascii="Times New Roman" w:hAnsi="Times New Roman" w:cs="Times New Roman"/>
          <w:color w:val="010302"/>
        </w:rPr>
        <w:spacing w:before="6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5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points discussed during the lesson and reinforce the learning objectives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achieved.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5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brief interactive quiz or game to assess understanding and reinforce the cultural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aspects learned.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5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Preview upcoming topics related to global citizenship and the effects of cultural exchange on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society.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1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students to create a creative project (such as a poster, digital presentation, or video)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showcasing a specific Kenyan cultural element and its impact on global culture.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1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students to interview family or community members about cultural practices in their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lives and how they relate to global trends. Share the findings in the next class.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7: LESSON 2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25" name="Freeform 72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26" name="Freeform 72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27" name="Freeform 72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28" name="Freeform 72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729" name="Freeform 72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30" name="Freeform 73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31" name="Freeform 73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732" name="Freeform 73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733" name="Freeform 73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628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34" name="Freeform 73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366" w:line="240" w:lineRule="auto"/>
              <w:ind w:left="91" w:right="-18" w:firstLine="0"/>
            </w:pPr>
            <w:r>
              <w:drawing>
                <wp:anchor simplePos="0" relativeHeight="25165834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735" name="Freeform 73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736" name="Freeform 73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744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SOCIAL 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STUDIES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737" name="Freeform 73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38" name="Freeform 73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39" name="Freeform 73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740" name="Freeform 74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4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3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741" name="Freeform 7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2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742" name="Freeform 7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743" name="Freeform 7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744" name="Freeform 7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-6351</wp:posOffset>
            </wp:positionV>
            <wp:extent cx="6097" cy="6096"/>
            <wp:effectExtent l="0" t="0" r="0" b="0"/>
            <wp:wrapNone/>
            <wp:docPr id="745" name="Freeform 7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746" name="Freeform 7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747" name="Freeform 7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2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748" name="Freeform 7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749" name="Freeform 7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5509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Political Developments and Governance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Cultural Globalization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the learner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Examine African cultural practices in promoting a common humanity.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Explore ways of preserving cultural elements that promote global citizenship.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Appreciate values and cultural elements which promote responsible citizenship.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How can we preserve aspects of cultural globalization in the community?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MTP Social Studies Grade 9, Page 212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95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77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  </w:t>
      </w:r>
      <w:r>
        <w:br w:type="textWrapping" w:clear="all"/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Review the previous lesson discussing the importance of cultural elements and their impact.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7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learners to read and discuss relevant content from the learning resources, emphasizing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understanding of key concepts of cultural globalization.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Examine African Cultural Practices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Activity: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1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specific African cultural practices that promote a sense of common humanity (e.g.,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communal living, festivals, art).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Ask students to identify and share examples from their own cultures that reflect similar values.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Explore Ways to Preserve Cultural Elements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Activity: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6" w:lineRule="exact"/>
        <w:ind w:left="920" w:right="90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Break into small groups and brainstorm ways communities can preserve cultural practices (e.g.,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workshops, cultural festivals, community centers).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99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Each group presents their ideas, highlighting the benefits of such practices on global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citizenship.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Appreciate Values for Responsible Citizenship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Activity: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the importance of respecting diverse cultures in creating responsible citizens.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9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Have students write down one value they believe is crucial for promoting global citizenship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(e.g., respect, empathy, understanding).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(Optional): Integrating Mathematics with Cultural Data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Activity: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Present a simple graph or chart displaying data on cultural practices within a specific African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community (e.g., enrollment in cultural programs versus community engagement).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5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Allow students to interpret the data and reflect on its significance in the context of cultural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globalization.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3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Summarize key points from each step of the lesson, reinforcing the specific learning outcomes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achieved.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3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brief interactive activity (e.g., a think-pair-share session) to encourage students to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share their thoughts on preserving cultural aspects in their community.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3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Prepare learners for the next session by previewing upcoming topics or posing thought-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provoking questions regarding globalization.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Cultural Assessment Project: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2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Students research a cultural practice from their own family or community. They create a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presentation outlining its significance and how it contributes to global citizenship.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2. Math Integration Activity: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32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Collect data on various cultural practices within the school (like languages spoken, cultural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events hosted, etc.), then have students create graphs to present their findings in class.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Cultural Exchange Day: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2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Organize a day where students can share aspects of their cultures through food, clothing, or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presentations, fostering appreciation and understanding.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7: LESSON 3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50" name="Freeform 75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51" name="Freeform 75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52" name="Freeform 75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53" name="Freeform 75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754" name="Freeform 75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55" name="Freeform 75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56" name="Freeform 75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757" name="Freeform 75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758" name="Freeform 75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628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59" name="Freeform 75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366" w:line="240" w:lineRule="auto"/>
              <w:ind w:left="91" w:right="-18" w:firstLine="0"/>
            </w:pPr>
            <w:r>
              <w:drawing>
                <wp:anchor simplePos="0" relativeHeight="25165834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760" name="Freeform 76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761" name="Freeform 76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744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SOCIAL 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STUDIES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762" name="Freeform 76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63" name="Freeform 76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64" name="Freeform 76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765" name="Freeform 76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4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3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766" name="Freeform 7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2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767" name="Freeform 7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768" name="Freeform 7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769" name="Freeform 7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-6351</wp:posOffset>
            </wp:positionV>
            <wp:extent cx="6097" cy="6096"/>
            <wp:effectExtent l="0" t="0" r="0" b="0"/>
            <wp:wrapNone/>
            <wp:docPr id="770" name="Freeform 7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771" name="Freeform 7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772" name="Freeform 7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2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773" name="Freeform 7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774" name="Freeform 7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5509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Political Developments and Governance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Cultural Globalization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students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State the merits of cultural globalization.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20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Enumerate factors that promote healthy cultural relationships and global interconnectedness.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Appreciate values and cultural elements that promote responsible citizenship.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What are the merits of cultural globalization?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MTP Social Studies Grade 9, Page 212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3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6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Review the previous lesson: Recap last week’s topics related to cultural identity and its role in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society.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6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Discussion: Prompt students to briefly share what they know about globalization before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introducing the day’s lesson focus.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Define Cultural Globalization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Introduce the concept of cultural globalization and its key characteristics.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1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Engage students in a class discussion about how cultures are influenced and shared globally. 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Merits of Cultural Globalization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0" w:right="111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Have students brainstorm and list the merits of cultural globalization, such as enhancing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cultural diversity, promoting understanding between different groups, and the sharing of ideas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innovations.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1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Students can discuss in pairs, then share with the class to compile a comprehensive list on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board.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Factors that Promote Healthy Cultural Relationships (5 minutes)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9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Discuss factors that help maintain healthy cultural relationships. Examples may include cultural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exchange programs, international collaboration, and technology.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89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students to think of current examples where cultures interact positively, such as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international festivals or educational exchange programs.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Responsible Citizenship and Global Interconnectedness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Introduce what responsible citizenship means in a global context.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9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how being informed and respectful of different cultures can lead to interconnectedness.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Prompt students to think about their role in promoting positive cultural relationships.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4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Summarize key points: Highlight the important aspects discussed during the lesson, especially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merits of cultural globalization.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Interactive Activity: Conduct a quick quiz or Kahoot to reinforce the main topics covered.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4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Prepare for next session: Brief students on what to expect in the next lesson, such as diving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deeper into specific case studies of cultural globalization.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6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Research Project: Assign students to choose a culture different from their own and create a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presentation on its contributions to global society.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0" w:right="106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Cultural Exchange Simulation: Organize a classroom event where students bring in and share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food, music, or art from different cultures, fostering a deeper appreciation and understanding of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diversity.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7: LESSON 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75" name="Freeform 77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76" name="Freeform 77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77" name="Freeform 77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78" name="Freeform 77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779" name="Freeform 77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80" name="Freeform 78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81" name="Freeform 78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782" name="Freeform 78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783" name="Freeform 78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628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84" name="Freeform 78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366" w:line="240" w:lineRule="auto"/>
              <w:ind w:left="91" w:right="-18" w:firstLine="0"/>
            </w:pPr>
            <w:r>
              <w:drawing>
                <wp:anchor simplePos="0" relativeHeight="25165834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785" name="Freeform 78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786" name="Freeform 78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744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SOCIAL 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STUDIES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787" name="Freeform 78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88" name="Freeform 78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89" name="Freeform 78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790" name="Freeform 79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4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3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791" name="Freeform 7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2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792" name="Freeform 7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793" name="Freeform 7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794" name="Freeform 7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-6351</wp:posOffset>
            </wp:positionV>
            <wp:extent cx="6097" cy="6096"/>
            <wp:effectExtent l="0" t="0" r="0" b="0"/>
            <wp:wrapNone/>
            <wp:docPr id="795" name="Freeform 7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796" name="Freeform 7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-6351</wp:posOffset>
            </wp:positionV>
            <wp:extent cx="6096" cy="6096"/>
            <wp:effectExtent l="0" t="0" r="0" b="0"/>
            <wp:wrapNone/>
            <wp:docPr id="797" name="Freeform 7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2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798" name="Freeform 7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-6351</wp:posOffset>
            </wp:positionV>
            <wp:extent cx="6095" cy="6096"/>
            <wp:effectExtent l="0" t="0" r="0" b="0"/>
            <wp:wrapNone/>
            <wp:docPr id="799" name="Freeform 7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5509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Political Developments and Governance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Cultural Globalization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By the end of the lesson, the learner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229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Identify the role of international cultural exchange in promoting good citizenship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Outline the importance of global citizenship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Appreciate values and cultural elements which promote responsible citizenship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What is the importance of cultural globalization?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MTP Social Studies Grade 9 Page 212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3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Begin with a brief review of the previous lesson focusing on global citizenship.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Invite students to share what they understand about cultural exchange.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1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learners to read and discuss relevant content from the learning resources on page 212,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emphasizing the key concepts of cultural globalization.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Understanding Cultural Exchange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5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Activity: Present a short definition and examples of cultural exchange (e.g., foods, music,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traditions).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5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Discussion Prompt: How do these exchanges occur and what cultures are influenced by them?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students to think about different cultures they have been exposed to.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Analyzing Good Citizenship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91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Activity: Students will break into small groups and discuss how international cultural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exchanges foster good citizenship.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Guiding Questions: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What values are learned from other cultures?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378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How can these values influence behavior in our own community?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Each group shares their reflections with the class.  </w:t>
      </w:r>
      <w:r/>
    </w:p>
    <w:p>
      <w:pPr>
        <w:spacing w:after="9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Importance of Global Citizenship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Activity: Facilitate a class discussion on global citizenship.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Key Points to Cover: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6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The benefits of being a global citizen (e.g., understanding different perspectives and promoting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peace).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How cultural globalization contributes to a sense of global community.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Values Supporting Responsible Citizenship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38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Activity: Quick brainstorming session where students list values and cultural elements that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promote responsible citizenship (e.g., respect, empathy, and community involvement).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Link these values back to cultural experiences discussed earlier.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0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Summarize the key points discussed throughout the lesson: the role of cultural exchange, good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citizenship, global citizenship, and values of responsible citizenship.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0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brief interactive activity, such as a quick quiz or group share-out, to reinforce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main topics covered in the lesson.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0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Prepare learners for the next session by introducing the upcoming topics or questions for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consideration regarding the impacts of global citizenship.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8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Cultural Exchange Project: Students select a country and create a presentation about its cultural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elements, including how those elements promote citizenship values.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8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Global Citizenship Campaign: Students develop a campaign idea (e.g., a social media initiative)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to promote understanding and appreciation of cultural differences within their community.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Reflection Journal: Students keep a journal reflecting on their daily experiences and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8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interactions with different cultures, and how these experiences could influence their view of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citizenship.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r/>
    </w:p>
    <w:sectPr>
      <w:type w:val="continuous"/>
      <w:pgSz w:w="12240" w:h="15840"/>
      <w:pgMar w:top="343" w:right="500" w:bottom="275" w:left="5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159"/>
      <w:ind w:left="511"/>
    </w:pPr>
    <w:rPr>
      <w:rFonts w:ascii="Algerian" w:hAnsi="Algerian" w:eastAsia="Algerian"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  <w:style w:type="table" w:styleId="TableGrid">
    <w:name w:val="Table Grid"/>
    <w:basedOn w:val="TableNormal"/>
    <w:uiPriority w:val="59"/>
    <w:rsid w:val="00D96C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2025-08-28T08:27:07Z</dcterms:created>
  <dcterms:modified xsi:type="dcterms:W3CDTF">2025-08-28T08:27:07Z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