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0" w:lineRule="exact"/>
        <w:ind w:left="261" w:right="0" w:firstLine="0"/>
      </w:pPr>
      <w:r/>
      <w:r>
        <w:rPr baseline="0" dirty="0">
          <w:rFonts w:ascii="Arial" w:hAnsi="Arial" w:cs="Arial"/>
          <w:color w:val="000000"/>
          <w:spacing w:val="-26"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1" w:after="0" w:line="265" w:lineRule="exact"/>
        <w:ind w:left="2385" w:right="0" w:firstLine="0"/>
      </w:pPr>
      <w:r/>
      <w:r>
        <w:rPr baseline="0" dirty="0">
          <w:rFonts w:ascii="Times New Roman" w:hAnsi="Times New Roman" w:cs="Times New Roman"/>
          <w:b/>
          <w:bCs/>
          <w:u w:val="single"/>
          <w:color w:val="000000"/>
          <w:spacing w:val="-1"/>
          <w:sz w:val="24"/>
          <w:szCs w:val="24"/>
          <w:lang w:val="en-US"/>
        </w:rPr>
        <w:t>GRADE 9 RATIONALIZED CRE LESSON PLANS- TERM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8992" w:type="dxa"/>
        <w:tblLook w:val="04A0" w:firstRow="1" w:lastRow="0" w:firstColumn="1" w:lastColumn="0" w:noHBand="0" w:noVBand="1"/>
      </w:tblPr>
      <w:tblGrid>
        <w:gridCol w:w="1598"/>
        <w:gridCol w:w="1522"/>
        <w:gridCol w:w="1949"/>
        <w:gridCol w:w="1411"/>
        <w:gridCol w:w="1397"/>
        <w:gridCol w:w="1133"/>
      </w:tblGrid>
      <w:tr>
        <w:trPr>
          <w:trHeight w:hRule="exact" w:val="618"/>
        </w:trPr>
        <w:tc>
          <w:tcPr>
            <w:tcW w:w="159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86" w:right="-18" w:firstLine="0"/>
            </w:pPr>
            <w:r>
              <w:drawing>
                <wp:anchor simplePos="0" relativeHeight="251658309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0" name="Freeform 1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8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1" name="Freeform 1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1" w:right="-18" w:firstLine="0"/>
            </w:pPr>
            <w:r>
              <w:drawing>
                <wp:anchor simplePos="0" relativeHeight="251658311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2" name="Freeform 1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13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3" name="Freeform 1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21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0" w:right="-18" w:firstLine="0"/>
            </w:pPr>
            <w:r>
              <w:drawing>
                <wp:anchor simplePos="0" relativeHeight="251658315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-5943</wp:posOffset>
                  </wp:positionV>
                  <wp:extent cx="6097" cy="6096"/>
                  <wp:effectExtent l="0" t="0" r="0" b="0"/>
                  <wp:wrapNone/>
                  <wp:docPr id="104" name="Freeform 1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17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5" name="Freeform 1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1" w:right="-18" w:firstLine="0"/>
            </w:pPr>
            <w:r>
              <w:drawing>
                <wp:anchor simplePos="0" relativeHeight="251658319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6" name="Freeform 1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22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-5943</wp:posOffset>
                  </wp:positionV>
                  <wp:extent cx="6095" cy="6096"/>
                  <wp:effectExtent l="0" t="0" r="0" b="0"/>
                  <wp:wrapNone/>
                  <wp:docPr id="107" name="Freeform 1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2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-5943</wp:posOffset>
                  </wp:positionV>
                  <wp:extent cx="6095" cy="6096"/>
                  <wp:effectExtent l="0" t="0" r="0" b="0"/>
                  <wp:wrapNone/>
                  <wp:docPr id="108" name="Freeform 1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88"/>
        </w:trPr>
        <w:tc>
          <w:tcPr>
            <w:tcW w:w="159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6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109" name="Freeform 1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2" w:after="232" w:line="240" w:lineRule="auto"/>
              <w:ind w:left="91" w:right="-18" w:firstLine="0"/>
            </w:pPr>
            <w:r>
              <w:drawing>
                <wp:anchor simplePos="0" relativeHeight="251658358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153</wp:posOffset>
                  </wp:positionV>
                  <wp:extent cx="6096" cy="6096"/>
                  <wp:effectExtent l="0" t="0" r="0" b="0"/>
                  <wp:wrapNone/>
                  <wp:docPr id="110" name="Freeform 1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60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153</wp:posOffset>
                  </wp:positionV>
                  <wp:extent cx="6096" cy="6096"/>
                  <wp:effectExtent l="0" t="0" r="0" b="0"/>
                  <wp:wrapNone/>
                  <wp:docPr id="111" name="Freeform 1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2" w:after="232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62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1</wp:posOffset>
                  </wp:positionV>
                  <wp:extent cx="6097" cy="6096"/>
                  <wp:effectExtent l="0" t="0" r="0" b="0"/>
                  <wp:wrapNone/>
                  <wp:docPr id="112" name="Freeform 1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64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113" name="Freeform 1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66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114" name="Freeform 1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68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1</wp:posOffset>
                  </wp:positionV>
                  <wp:extent cx="6095" cy="6096"/>
                  <wp:effectExtent l="0" t="0" r="0" b="0"/>
                  <wp:wrapNone/>
                  <wp:docPr id="115" name="Freeform 1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71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17" name="Freeform 1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18" name="Freeform 1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7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19" name="Freeform 1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0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-6223</wp:posOffset>
            </wp:positionV>
            <wp:extent cx="6097" cy="6096"/>
            <wp:effectExtent l="0" t="0" r="0" b="0"/>
            <wp:wrapNone/>
            <wp:docPr id="120" name="Freeform 1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3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21" name="Freeform 1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6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90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-6223</wp:posOffset>
            </wp:positionV>
            <wp:extent cx="6095" cy="6096"/>
            <wp:effectExtent l="0" t="0" r="0" b="0"/>
            <wp:wrapNone/>
            <wp:docPr id="123" name="Freeform 1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-6223</wp:posOffset>
            </wp:positionV>
            <wp:extent cx="6095" cy="6096"/>
            <wp:effectExtent l="0" t="0" r="0" b="0"/>
            <wp:wrapNone/>
            <wp:docPr id="124" name="Freeform 1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CHURCH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The Early Church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Name the church they attend.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characteristics of the Early Church.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Express a desire to grow spiritually by attending church.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characteristics of the Early Church?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96.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Begin with a quick review of the previous lesson, engaging students in a brief question-and-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answer session.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23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Introduce the day’s topic by prompting learners to share t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he name of the church they attend.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the class through selected readings from the learning resource that connects to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characteristics of the Early Church.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Our Churches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share the names of their churches and a brief description of what they like about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them.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how personal experiences might relate to the Early Church's qualities.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Characteristics Discussion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54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specific characteristics of the Early Church: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Devotion to Scriptures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Fellowship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Prayer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Worship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guided questions to facilitate a discussion: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does it mean to be devoted to Scriptures?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337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do fellowship and community play a role in our churches today?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Why is prayer important in a church setting?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forms of worship do we experience?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Activity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the class into small groups.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3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Each group discusses one characteristic of the Early Church and prepares to share how that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characteristic can be observed in their churches today.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4: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Sharing Insights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each group to present their findings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conversation on how these characteristics contribute to spiritual growth.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Recap the key points discussed during the lesson regarding the Early Church.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7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students in an interactive activity: for example, a quick reflection where they write one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way they can grow spiritually by participating in their church.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Briefly introduce what the next lesson will cover, encouraging questions to consider for the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next session (e.g., "What role do leaders play in the church?").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Church Visit: Arrange for students to visit a local church different from their own to observe its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practices and characteristics, followed by a reflective write-up.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3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Interview Activity: Students could interview a church leader or person from their congregation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about the practices of the Early Church in their modern context.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Project: Students create a poster or diorama representing one characteristic of the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Early Church, showcasing how it can be practiced in contemporary settings.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5" name="Freeform 1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6" name="Freeform 1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7" name="Freeform 1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8" name="Freeform 1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129" name="Freeform 1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30" name="Freeform 1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31" name="Freeform 1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32" name="Freeform 1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33" name="Freeform 1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34" name="Freeform 1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35" name="Freeform 1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36" name="Freeform 1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137" name="Freeform 1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38" name="Freeform 1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39" name="Freeform 1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140" name="Freeform 1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41" name="Freeform 1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42" name="Freeform 1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43" name="Freeform 1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44" name="Freeform 1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145" name="Freeform 1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46" name="Freeform 1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47" name="Freeform 1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148" name="Freeform 1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149" name="Freeform 1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CHURCH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The Holy Spirit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387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Identify the book which outlines the history of the Early Church.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Describe the miracles performed in the Early Church.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Desire to grow spiritually by attending church.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miracles were performed in the Early Church?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96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the role of the church and its significance in the community.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brief discussion about what learners remember about the Holy Spirit, leading into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today's focus on the Early Church.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3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turn to page 96 in their Hummingbird CRE textbooks and skim through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introduction to miracles.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the Book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Direct students to identify the New Testament book that details the history of the Early Church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(The Book of Acts).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8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discuss why this book is crucial for understanding the growth of the Early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Church.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share any previous knowledge or insights they have about the contents of Acts.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Miracles Overview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0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Present a brief overview of various miracles performed in the Early Church as recorded in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Book of Acts.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8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Examples to discuss include healing the sick (e.g., healing of the lame man), speaking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tongues (Pentecost), and raising the dead (e.g., Tabitha/ Dorcas).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58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the class into small groups. Assign each group one miracle to read about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summarize.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Presentations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each group to present their assigned miracle to the class.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questions from peers to foster a deeper understanding of each miracle's significance.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on Spiritual Growth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Initiate a discussion on how witnessing or learning about miracles might inspire a desire for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personal spiritual growth and active church attendance.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3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learners reflect on their own experiences attending church and how it has influenced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faith.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key points of the lesson: identification of The Book of Acts, miracles in the Early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Church, and the importance of spiritual growth.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96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an interactive activity: Have students write one miracle and one personal commitment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attending church on sticky notes and place them on a board to create a "Miracles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Commitments" wall.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next session’s focus on the role of the Holy Spirit in individual lives.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keep a journal reflecting on their personal experiences and observations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faith or miracles in their community.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Organize a visit to a local church and request a short talk with the pastor or church leader about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history and significance of their community miracles.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 group project where students can choose one miracle from the early church and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 it creatively (e.g., skit, poster, digital presentation).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0" name="Freeform 1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1" name="Freeform 1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2" name="Freeform 1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3" name="Freeform 1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154" name="Freeform 1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5" name="Freeform 1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6" name="Freeform 1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57" name="Freeform 1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58" name="Freeform 1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59" name="Freeform 1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60" name="Freeform 1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61" name="Freeform 1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162" name="Freeform 1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63" name="Freeform 1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64" name="Freeform 1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165" name="Freeform 1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66" name="Freeform 1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67" name="Freeform 1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68" name="Freeform 1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69" name="Freeform 1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170" name="Freeform 1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71" name="Freeform 1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72" name="Freeform 1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173" name="Freeform 1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174" name="Freeform 1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739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CHURCH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Sub-Strand: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The Holy Spirit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lessons learned in the Early Church.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25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Outline the relevance of the Early Church to today’s Church.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Desire to grow spiritually by attending church.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How is the Early Church relevant to today’s Churc</w:t>
      </w:r>
      <w:r>
        <w:rPr baseline="0" dirty="0">
          <w:rFonts w:ascii="Times New Roman" w:hAnsi="Times New Roman" w:cs="Times New Roman"/>
          <w:color w:val="000000"/>
          <w:spacing w:val="-11"/>
          <w:sz w:val="24"/>
          <w:szCs w:val="24"/>
          <w:lang w:val="en-US"/>
        </w:rPr>
        <w:t>h?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Hummingbird CRE Grade 9, page 96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Begin by reviewing the previous lesson, asking students what they remember about the role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Holy Spirit in the Early Church.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03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key concepts for today's lesson. Guide learners to read and discuss the relevant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content from the learning resources, with a focus on understanding the impact of the Early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Church on contemporary Christian practices.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Lesson Learned in the Early Church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key events from the Early Church, such as the Pentecost and the spread of the Gospel.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Ask students to identify lessons, including unity, community, and outreach.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3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small group discussion where each group presents one lesson they identified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how it was demonstrated in the Early Church.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Characteristics of the Early Church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07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Identify the core characteristics of the Early Church: fellowship, prayer, teaching, and sharing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resources.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think-pair-share about how these characteristics can be seen in their own church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experiences today.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Relevance to Today’s Church (5 minutes)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66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Lead a discussion on how the lessons and characteristics of the Early Church provide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blueprint for modern churches.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6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Brainstorm as a class how these principles can influence church growth and community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engagement today.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Spiritual Growth Through Church Attendance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72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ways that attending church helps individuals grow spiritually. Include personal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testimonies or stories (if applicable) of how church has impacted students'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72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learners to share their personal experiences with spiritual growth through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community and worship.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learned during the lesson and how they connect to the outcomes.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activity: a "think-pair-share" where students discuss one thing they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learned that they plan to apply in their own spiritual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the upcoming session, asking students to think about how they can actively participate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their church community in meaningful ways.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8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Have students research one characteristic of the Early Church and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prepare a short presentation on how this characteristic can be incorporated into their own church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activities.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Personal Reflection Journal: Encourage students to keep a journal where they reflect on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weekly church experiences, noting how the teachings relate to their lives.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5" name="Freeform 1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6" name="Freeform 1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7" name="Freeform 1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8" name="Freeform 1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179" name="Freeform 1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80" name="Freeform 1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81" name="Freeform 1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82" name="Freeform 1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83" name="Freeform 1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84" name="Freeform 1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85" name="Freeform 1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86" name="Freeform 1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187" name="Freeform 1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88" name="Freeform 1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89" name="Freeform 1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190" name="Freeform 1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91" name="Freeform 1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92" name="Freeform 1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93" name="Freeform 1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94" name="Freeform 1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195" name="Freeform 1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96" name="Freeform 1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97" name="Freeform 1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198" name="Freeform 1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199" name="Freeform 1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CHURCH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The Holy Spirit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455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State the importance of learning about the Early Church.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Watch a video clip about the Early Church.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Desire to grow spiritually by attending church.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it important to learn about the Early Church?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Hummingbird CRE Grade 9, page 96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Video clip on the Early Church (selected and previewed by the teacher)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4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the previous lesson on the role of the Holy Spirit in the lives of early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Christians.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share one key takeaway from that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44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in reading and discussing relevant content from page 96 in their textbooks,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what they know about the Early Church and its significance.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Importance of Learning about the Early Church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on why studying the Early Church is essential for understanding modern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Christianity.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5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Write down students' contributions on the board, emphasizing points like community, faith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development, and the foundation of Church teachings.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Watch a Video Clip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a carefully chosen video clip about the Early Church.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take notes on key events and figures presented in the video.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Quick discussion after watching: “What was a new fact you learned from the video?”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5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Divide the class into small groups to discuss the impact of the Holy Spirit on the Early Church.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should summarize their discussions and share with the class what they feel was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most significant impact.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Personal Reflection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31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reflect individually on how they can personally incorporate lessons learned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from the Early Church into their own spiritual journey.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Prompt them to think about their desire to engage more actively in their church community.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4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key points learned today, including the significance of the Early Church and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role of the Holy Spirit.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Conduct a quick interactive activity, such as “Two Truths and a Lie” based on facts from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lesson (students share facts they learned, and classmates guess if they are true or false).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Briefly preview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next lesson, encouraging students to consider how the Early Church’s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works influence their church today.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2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research a specific figure from the Early Church (e.g., Apostles, early saints)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prepare a brief presentation for the class on their contributions to the development of the church.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participate in a local church activity or event, reflecting on how it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connects to what they learned about the Early Church.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Suggest keeping a journal for a month where they note down experiences or thoughts about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own spiritual growth, church attendance, and lessons from the Early Church.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0" name="Freeform 2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1" name="Freeform 2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2" name="Freeform 2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3" name="Freeform 2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04" name="Freeform 2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5" name="Freeform 2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6" name="Freeform 2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07" name="Freeform 2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08" name="Freeform 2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09" name="Freeform 2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10" name="Freeform 2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11" name="Freeform 2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12" name="Freeform 2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13" name="Freeform 2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14" name="Freeform 2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15" name="Freeform 2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16" name="Freeform 2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17" name="Freeform 2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18" name="Freeform 2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19" name="Freeform 2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220" name="Freeform 2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21" name="Freeform 2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22" name="Freeform 2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23" name="Freeform 2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24" name="Freeform 2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CHURCH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The Holy Spirit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List activities done in the church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07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Analyze the story of Paul and Silas and its relevance to Christians today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Desire to grow spiritually by attending church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does the story of Paul and Silas teach us?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 Grade 9, page 96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4" w:lineRule="exact"/>
        <w:ind w:left="920" w:right="1196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Begin with a quick review of the previous lesson on the role of the Holy Spirit in the church.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share their understanding of the church and activities that take place there.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Distribute the learning resource and guide learners to read and discuss the relevant content,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identifying key activities in the church.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Listing Activities in the Church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work in pairs to brainstorm a list of activities commonly done within the church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(e.g., worship services, prayer meetings, community service, Bible study groups).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Share their lists with the class and compile a comprehensive list on the board.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the Story of Paul and Silas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Read the story of Paul and Silas from the provided resource.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57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Pause at key moments to ask comprehension questions: What happened? Why were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imprisoned? What did they do while in prison?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Analyzing the Relevance to Christians Today (5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 the story’s themes of faith, per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severance, and the power of prayer.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how these lessons apply to their own lives and the challenges they might face as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young Christians today.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them to connect these themes back to the activities they listed earlier.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Desiring Spiritual Growth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on the importance of attending church for personal and spiritual growth.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reflect on one activity they wish to engage in that will help them grow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spiritually and why it is important to them.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discussed: activities in the church, the story of Paul and Silas,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ways to grow spiritually.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1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such as a quick reflection journal entry, where students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write down one takeaway from the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upcoming topics related to the role of the church in community and personal life,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encouraging students to think about how they can contribute to their church community.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Community Service Project: Encourage students to plan a community service event through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7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church. This will allow them to apply what they have learned about church activities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service.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Personal Reflection Journal: Students can maintain a journal documenting their spiritual growth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reflections on their church attendance and activities throughout the term.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Assign students to research a modern-day missionary or church leader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present how their faith and actions echo those of Paul and Silas.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5" name="Freeform 2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6" name="Freeform 2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7" name="Freeform 2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8" name="Freeform 2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29" name="Freeform 2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30" name="Freeform 2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31" name="Freeform 2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32" name="Freeform 2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33" name="Freeform 2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34" name="Freeform 2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35" name="Freeform 2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36" name="Freeform 2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37" name="Freeform 2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38" name="Freeform 2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39" name="Freeform 2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40" name="Freeform 2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41" name="Freeform 2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42" name="Freeform 2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43" name="Freeform 2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44" name="Freeform 2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245" name="Freeform 2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46" name="Freeform 2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47" name="Freeform 2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48" name="Freeform 2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49" name="Freeform 2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CHURCH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The Gifts of the Holy Spirit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role of the Holy Spirit in the life of a Christian.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Read and analyze John 14:15-26, 16:5-15, and Acts 1:7-8.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Express a desire to be guided by the Holy Spirit in daily life.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role of the Holy Spirit in the life of a Christian?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 Grade 9, p. 107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Briefly review the previous lesson.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Ask students to share one key takeaway from last week’s topic.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today’s focus on the Holy Spirit by asking the key inquiry question to spark interest.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the Holy Spirit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who the Holy Spirit is, focusing on His significance in Christian faith.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21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how the Holy Spirit is described in Scripture as the Comforter and Guide.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Read and discuss John 14:15-26 together as a class, highlighting key phrases.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Role of the Holy Spirit in Guidance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Transition to reading John 16:5-15.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how the Holy Spirit guides Christians in truth and conviction.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how this guidance impacts decision-making and moral choices in a Christian's life.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Empowerment through the Holy Spirit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Read Acts 1:7-8 and discuss the empowering aspect of the Holy Spirit in equipping believers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 service and witness.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7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how they think they might use this empowerment in their own lives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communities.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on Personal Guidance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think about moments they felt guided or inspired.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44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on ways they aspire to seek the Holy Spirit's guidance in their daily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activities.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Summarize the key points covered about the Holy Spirit’s ro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 as a Comforter, Guide,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Empowering figure in a Christian's life.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1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 (e.g., think-pair-share) asking students to discuss one way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can seek the Holy Spirit's guidance this week.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a preview of the next session, which will explore the gifts of the Spirit in greater detail.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4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Reflection Journal: Ask students to write a reflective journal entry about a time they felt guided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Holy Spirit or how they plan to seek that guidance in the coming week.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4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Expression: Encourage students to create a visual representation (poster or digital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piece) that illustrates their understanding of the Holy Spirit’s roles discussed in class.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Group Discussion: Arrange small group discussions where students can share examples from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lives where they felt they followed the Holy Spirit's guidance.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0" name="Freeform 2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1" name="Freeform 2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2" name="Freeform 2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3" name="Freeform 2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54" name="Freeform 2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5" name="Freeform 2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6" name="Freeform 2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57" name="Freeform 2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58" name="Freeform 2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59" name="Freeform 2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60" name="Freeform 2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61" name="Freeform 2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62" name="Freeform 2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63" name="Freeform 2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64" name="Freeform 2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65" name="Freeform 2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66" name="Freeform 2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67" name="Freeform 2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68" name="Freeform 2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69" name="Freeform 2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270" name="Freeform 2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71" name="Freeform 2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72" name="Freeform 2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73" name="Freeform 2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74" name="Freeform 2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CHURCH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The Gifts of the Holy Spirit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students will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the nine gifts of the Holy Spirit.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Watch a video clip about the gifts of the Holy Spirit.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Express a desire to be guided by the Holy Spirit in their daily lives.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gifts of the Holy Spirit?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Hummingbird CRE Grade 9, page 107.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Video clip on the gifts of the Holy Spirit (selected by the teacher).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by asking students to summarize key points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Introduce the topic of the day by asking a few questions: “What do you know about the Holy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Spirit?” and “Can anyone name any gifts of the Holy Spirit?”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8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Hummingbird CRE, emphasizing key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concepts related to the gifts.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the Gifts of the Holy Spirit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Briefly introduce the nine gifts: Wisdom, Understanding, Counsel, Fortitude, Knowledge, Piety,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Fear of the Lord, Faith, and Joy.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each gift in simple terms, explaining what each gift means and how it can manifest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one’s life.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Video Clip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9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Show a short video clip that explains the gifts of the Holy Spirit in an engaging way.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take notes on what they find interesting or new regarding the gifts.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(5 minutes)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3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small groups, students discuss the gifts they feel they might already possess or wish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develop further.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53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shares one or two gifts they discussed, promoting class engagement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participation.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Personal Reflection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take a few moments to write a personal reflection on how they can ask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 the Holy Spirit's guidance in their daily lives.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Give students time to share their reflections voluntarily if they feel comfortable.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in the lesson and touch on the identified gifts of the Holy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Spirit.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2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like a quick quiz or a matching game, to reinforce the gifts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Preview the next session's topic: “How the Gifts of the Holy Spirit guide our decisions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actions.”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91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Personal Gift Exploration: Ask students to create a poster or digital presentation about one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specified gift of the Holy Spirit, including biblical references and personal examples of how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can see or experience that gift.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Role Play Scenarios: In pairs or small groups, students can create short role plays to depict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situations where the gifts of the Holy Spirit can be applied.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Journaling: Have students maintain a journal where they can reflect weekly on their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experiences of the Holy Spirit's guidance in their lives.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5" name="Freeform 2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6" name="Freeform 2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7" name="Freeform 2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8" name="Freeform 2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79" name="Freeform 2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80" name="Freeform 2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81" name="Freeform 2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82" name="Freeform 2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83" name="Freeform 2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84" name="Freeform 2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85" name="Freeform 2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86" name="Freeform 2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87" name="Freeform 2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88" name="Freeform 2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89" name="Freeform 2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90" name="Freeform 2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91" name="Freeform 2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92" name="Freeform 2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93" name="Freeform 2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94" name="Freeform 2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295" name="Freeform 2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96" name="Freeform 2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97" name="Freeform 2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98" name="Freeform 2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99" name="Freeform 2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CHURCH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The Gifts of the Holy Spirit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meaning of the gifts of the Holy Spirit.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48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Classify the gifts of the Holy Spirit according to the three categories.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Desire to be guided by the Holy Spirit in day-to-day life.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Name the categories into which the gifts of the Holy Spirit are classified?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107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Start with a brief review of the last lesson; engage students by asking them what they remember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about the Holy Spirit.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3" w:firstLine="0"/>
        <w:jc w:val="both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Lead a discussion that encourages learners to explore and read the relevant content from page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107 of the Hummingbird CRE textbook, focusing on understanding key concepts related to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gifts of the Holy Spirit.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Definition of the Gifts of the Holy Spirit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gifts of the Holy Spirit, explaining that these gifts empower Christians to live a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life of love and service. Discuss each gift briefly (Wisdom, Understanding, Counsel, Fortitude,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Knowledge, Piety, and Fear of the Lord) and their significance.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Classification of the Gifts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the three categories of the gifts of the Holy Spirit: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Gifts of Knowledge (Wisdom, Understanding, Knowledge)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Gifts of Strength (Counsel, Fortitude)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Gifts of Reverence (Piety, Fear of the Lord)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create a chart in pairs that lists each gift under its corresponding category.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Personal Reflection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reflect on the gifts they feel they possess or could desire in their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Ask them to write down how they could use these gifts to improve their daily lives and positively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influence those around them.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5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group discussion where students can share their reflections. Ask questions such as,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“How can we seek guidance from the Holy Spirit in our decisions?” and “How do these gifts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help us interact with others?”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2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of the lesson: the meaning and classification of the gifts of the Holy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Spirit.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such as a quick quiz where students match gifts to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definitions or categories.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session's topics, possibly related to the Fruits of the Holy Spirit,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encourage students to think about how they see these gifts in their community.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4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Assign students to create a poster that visually represents the gifts of the Holy Spirit and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categories, including examples of how these gifts can manifest in everyday actions.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4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Suggest students keep a journal for a week detailing instances where they felt guided by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Holy Spirit or observed gifts of the Holy Spirit in action around them, to be shared in the next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class.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0" name="Freeform 3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1" name="Freeform 3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2" name="Freeform 3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3" name="Freeform 3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04" name="Freeform 3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5" name="Freeform 3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6" name="Freeform 3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07" name="Freeform 3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08" name="Freeform 3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09" name="Freeform 3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10" name="Freeform 3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11" name="Freeform 3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12" name="Freeform 3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13" name="Freeform 3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14" name="Freeform 3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15" name="Freeform 3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16" name="Freeform 3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17" name="Freeform 3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18" name="Freeform 3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19" name="Freeform 3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320" name="Freeform 3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21" name="Freeform 3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22" name="Freeform 3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23" name="Freeform 3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24" name="Freeform 3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CHURCH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The Gifts of the Holy Spirit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students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State the importance of the gifts of the Holy Spirit in the church today.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3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Utilize discerning gifts to avoid joining ungodly cults, idol worship, and religious extremism.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Desire to be guided by the Holy Spirit in day-to-day life.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importance of the gifts of the Holy Spirit?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107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focusing on key concepts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6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the relevant content from page 107 of the Hummingbird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CRE, emphasizing the gifts of the Holy Spirit.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the Gifts of the Holy Spirit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74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various gifts of the Holy Spirit (wisdom, understanding, counsel, fortitude,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knowledge, piety, and fear of the Lord).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give examples of how these gifts can be used in their lives today.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of the Gifts in the Church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Explore why these gifts are essential for the church community.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how these gifts help in building a strong and supportive church environment.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587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Discerning Gifts to Avoid Extremism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concept of discernment.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4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Teach how individuals can use their gifts to recognize and avoid ungodly practices, such as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cults or idol worship. Discuss real-world examples.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Seeking Guidance from the Holy Spirit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practical ways students can seek the guidance of the Holy Spirit in their daily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share personal experiences or hypothetical scenarios where they could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use divine guidance.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discussed, reaffirming the importance of the gifts of the Holy Spirit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the church and individual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an interactive activity, such as a group discussion or a quick quiz, to reinforce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main topics.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students for the next session by previewing upcoming topics, encouraging them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think about how they might apply the gifts of the Holy Spirit in their lives.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Reflective Journaling: Students can maintain a journal reflecting on instances where they feel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guided by the Holy Spirit throughout the week.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Group Project: Organize students into small groups to research and present on different gifts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Holy Spirit, providing examples from the Bible and modern life.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Debate: Host a debate on how the presence of the Holy Spirit can help prevent extremism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various religious contexts.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5" name="Freeform 3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6" name="Freeform 3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7" name="Freeform 3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8" name="Freeform 3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29" name="Freeform 3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30" name="Freeform 3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31" name="Freeform 3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32" name="Freeform 3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33" name="Freeform 3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34" name="Freeform 3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35" name="Freeform 3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36" name="Freeform 3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37" name="Freeform 3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38" name="Freeform 3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39" name="Freeform 3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40" name="Freeform 3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41" name="Freeform 3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42" name="Freeform 3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43" name="Freeform 3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44" name="Freeform 3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345" name="Freeform 3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46" name="Freeform 3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47" name="Freeform 3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48" name="Freeform 3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49" name="Freeform 3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CHURCH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The Gifts of the Holy Spirit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characteristics of cults, idol worship, religious extremism, and devil worship.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3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Pray to God always for guidance and discernment to avoid being misled by false teachings,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doctrines, and cults.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Desire to be guided by the Holy Spirit in day-to-day life.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two characteristics of cults?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107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Begin with a brief review of the previous lesson, touching on the importance of spiritual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discernment. Ask students what they remember about the gifts of the Holy Spirit.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2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Introduce the day's topic by highlighting the potential dangers of cults and false teachings.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Guide learners to read the relevant content from the learning resources and discuss it in pairs,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understanding key concepts regarding cults and idol worship.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Cults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a definition of cults from the learning resource. Discuss how they often exhibit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deceptive practices.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share ideas about what makes a group a cult. Write down their responses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guide them towards identifying common traits, such as manipulation and isolation.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Characteristics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01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Break the class into small groups and assign each group to discuss one of the following topics: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idol worship, religious extremism, or devil worship.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Each group will identify and present 2-3 key characteristics related to their topic while relating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it back to what makes a cult. Use guided questions to stimulate their thinking, such as “How do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these beliefs isolate individuals from mainstream society?”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Role of Prayer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Transition into the importance of prayer as a way to seek 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God’s guidance. Discuss how prayer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can help individuals become aware of potential false teachings.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6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short guided prayer, emphasizing asking for the Holy Spirit's discernment in life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choices.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Daily Guidance from the Holy Spirit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the class in a discussion about everyday situations where they might need guidance.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21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share personal examples and brainstorm how they can invite the Holy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Spirit into their daily decisions, emphasizing that it's a continuous practice, not just for major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decisions.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Recap the essential points covered in the lesson by asking students what they learned about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cults, the importance of discernment, and the role of prayer.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8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Interactive Activity: Provide students with index cards and ask them to write one thing they will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pray about this week regarding guidance and discernment. Collect the cards and encourage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to pray for each other’s intentions in pairs.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End with a brief preview of the next sessio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n, asking: “What are some modern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-day examples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influences of cults or false teachings we may encounter?”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Students could research a specific cult or religious extremism case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prepare a short presentation on its characteristics and impacts.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Reflection Journal: Encourage learners to maintain a weekly journal reflecting on guided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prayers and the ways they feel led by the Holy Spirit in their daily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Guest Speaker: Invite someone from a local church or community organization to speak on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of discernment and recognizing misleading teachings.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0" name="Freeform 3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1" name="Freeform 3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2" name="Freeform 3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3" name="Freeform 3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54" name="Freeform 3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5" name="Freeform 3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6" name="Freeform 3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57" name="Freeform 3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58" name="Freeform 3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59" name="Freeform 3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60" name="Freeform 3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61" name="Freeform 3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62" name="Freeform 3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63" name="Freeform 3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64" name="Freeform 3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65" name="Freeform 3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66" name="Freeform 3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67" name="Freeform 3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68" name="Freeform 3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69" name="Freeform 3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370" name="Freeform 3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71" name="Freeform 3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72" name="Freeform 3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73" name="Freeform 3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74" name="Freeform 3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CHURCH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The Gifts of the Holy Spirit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characteristics of cults, idol worship, religious extremism, and devil worship.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Pray to God always for guidance and discernment to avoid being misled by false teachings,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doctrines, and cults.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Desire to be guided by the Holy Spirit in daily life.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consequences of engaging in devil worship?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107.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the previous lesson on the role of the Holy Spirit in our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questions to engage them: "Can anyone share a time when they felt guided by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Holy Spirit?"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pages from the Hummingbird textbook related to the characteristics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cults and idol worship. Emphasize understanding key concepts.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Characteristics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characteristics of cults and idol worship.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how cults often manipulate followers and discourage critical thinking.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Aim to create a list on the board as students contribute examples from their readings.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Consequences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Explore the consequences of engaging in devil worship and other extremisms.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83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on how these practices can affect individual lives, families,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communities.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3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Assign small groups to discuss and present their views on the dangers associated with idol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worship and extremism.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Importance of Discernment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Share methods of discernment and guidance through prayer.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Highlight the importance of seeking God’s guidance to differentiate between true teachings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misleading doctrines.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Lead a short prayer activity where students pray for discernment in their own lives and to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realize the influence of the Holy Spirit.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Living with the Holy Spirit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learners to express how they wish to apply the teachings of the Holy Spirit in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daily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1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 practical ways they can invite the Holy Spirit’s guidance, such as through regular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prayer, reading the Bible, and community involvement.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regarding characteristics of cults, the consequences of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devil worship, and the role of discernment and the Holy Spirit.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quick interactive activity: Have students write down one key takeaway on a sticky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note and share it with a peer.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lesson, which will focus on the functions of the Church in contemporary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society. Encourage students to think of examples of how modern churches are addressing current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issues.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 project where students research and present on a specific cult or religious extremist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group, focusing on the characteristics that define them and their impact on society.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keep a prayer journal for a week, documenting thoughts, prayers for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guidance, and reflections on how they perceive the Holy Spirit's influence in their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Implement a class debate on the topic: "Are cults more harmful than helpful to individuals in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society?" They must utilize what they learned about discernment and characteristics discussed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class.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5" name="Freeform 3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6" name="Freeform 3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7" name="Freeform 3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8" name="Freeform 3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79" name="Freeform 3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80" name="Freeform 3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81" name="Freeform 3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82" name="Freeform 3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83" name="Freeform 3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84" name="Freeform 3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85" name="Freeform 3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86" name="Freeform 3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87" name="Freeform 3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88" name="Freeform 3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89" name="Freeform 3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90" name="Freeform 3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91" name="Freeform 3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92" name="Freeform 3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93" name="Freeform 3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94" name="Freeform 3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395" name="Freeform 3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96" name="Freeform 3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97" name="Freeform 3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98" name="Freeform 3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99" name="Freeform 3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CHURCH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Courtship and Marriage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the meaning of courtship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Elaborate on causes of early marriage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marriage as a sacred institution ordained by God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causes of early marriage?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120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Review: Begin the lesson by briefly reviewing the previous topic discussed in class. Ask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to share any points they remember.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Discussion of Resources: Guide learners to read a selected passage from Hummingbird CRE,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page 120, focusing on courtship and marriage. Discuss the content in groups to ensure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comprehension of the key concepts.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Definition of Courtship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5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students by asking them to brainstorm what they believe courtship means based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prior knowledge.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5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a clear definition of courtship and facilitate discussion on its characteristics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purposes within a cultural and religious context.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Exploring Causes of Early Marriage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Divide students into small groups and assign each group a specific cause of early marriage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(e.g., cultural traditions, economic factors, lack of education, peer pressure).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4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each group present their findings to the class, prompting them to discuss how these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causes influence individuals' choices about marriage.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Marriage as a Sacred Institution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5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concept of marriage as an ordained institution by God. Encourage students to share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what makes marriage sacred in their perspectives (e.g., commitment, love, companionship).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Reference biblical teachings or doctrinal views on marriage to support this understanding.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and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5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whole-class discussion reflecting on the presentations. Pose questions to encourage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critical thinking about the implications of early marriage and the sanctity of marriage.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Link back to the key inquiry question, prompting learners to share their insights on how early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marriage affects individuals and communities.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Key Points: Recap the definitions and concepts learned about courtship and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marriage, and the main causes of early marriage.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Interactive Activity: Conduct an interactive quiz or a 'Think-Pair-Share' activity where students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can share one takeaway about the sanctity of marriage.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Next Session: Mention topics for the next lesson, such as "Challenges in Courtship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Marriage," and encourage students to think about their ideas related to it.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Research Project: Assign students to research different cultural practices related to courtship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marriage in various societies, focusing on how these practices differ and what values they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reflect.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Role-Playing: Have students create role-plays demonstrating the different aspects of courtship,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marriage proposals, and discussions on early marriage in a contemporary setting to illustrate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concepts studied.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9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Debate: Organize a classroom debate on the topic "Is early marriage beneficial or harmful?"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This will encourage critical thinking and application of what they have learned regarding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causes and implications.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6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Teacher Self-Evaluation: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0" name="Freeform 4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1" name="Freeform 4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2" name="Freeform 4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3" name="Freeform 4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04" name="Freeform 4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5" name="Freeform 4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6" name="Freeform 4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07" name="Freeform 4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08" name="Freeform 4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09" name="Freeform 4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10" name="Freeform 4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11" name="Freeform 4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12" name="Freeform 4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13" name="Freeform 4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14" name="Freeform 4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15" name="Freeform 4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16" name="Freeform 4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17" name="Freeform 4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18" name="Freeform 4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19" name="Freeform 4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420" name="Freeform 4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21" name="Freeform 4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22" name="Freeform 4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23" name="Freeform 4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24" name="Freeform 4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Living Today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Courtship and Marriage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the consequences of early marriage.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49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Describe moral values and life skills needed to avoid early marriage.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marriage as a sacred institution ordained by God.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consequences of early marriage?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120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6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Review the previous lesson by asking students to share what they learned about relationships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the importance of preparing for marriage.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learning resource, specifically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the consequences of early marriage.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Consequences of Early Marriage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a class discussion about the potential emotional, physical, and financial consequences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early marriage.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Students can brainstorm in small groups and list their ideas on a whiteboard. Some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consequences might include interrupted education, financial hardships, or emotional stress.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Moral Values Needed to Avoid Early Marriage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key moral values such as respect, responsibility, patience, and faith.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6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each value with the class, asking students to give examples of how these values can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guide their decision-making in relationships.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Life Skills for Stronger Decisions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Talk about life skills such as effective communication, critical thinking, and goal-setting that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help individuals make informed choices.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Students can pair up and share examples of scenarios where these skills could prevent early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marriage.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Appreciating Marriage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7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Conclude the lesson by discussing the view of marriage as a sacred institution ordained by God.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reflect on why marriage is viewed as important in many cultures and religions,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have them share their thoughts in a group discussion.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points: consequences of early marriage, important moral values, and life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skills.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7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like a role-play or quick reflective writing exercise, where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apply what they learned about avoiding early marriage.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highlighting that they will explore the different types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relationships and the concept of love in depth.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3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Research Project: Assign students to research a country or culture with unique views 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marriage and present their findings to the class, focusing on early marriage practices.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3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Reflective Journaling: Encourage students to write about their thoughts on marriage,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relationships, and how they envision their future, reflecting on the values discussed in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Service Learning: Organize a community event that promotes awareness about the importance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delaying marriage until readiness is achieved, possibly inviting speakers to share their stories.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5" name="Freeform 4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6" name="Freeform 4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7" name="Freeform 4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8" name="Freeform 4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29" name="Freeform 4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30" name="Freeform 4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31" name="Freeform 4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32" name="Freeform 4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33" name="Freeform 4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34" name="Freeform 4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35" name="Freeform 4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36" name="Freeform 4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37" name="Freeform 4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38" name="Freeform 4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39" name="Freeform 4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40" name="Freeform 4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41" name="Freeform 4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42" name="Freeform 4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43" name="Freeform 4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44" name="Freeform 4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445" name="Freeform 4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46" name="Freeform 4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47" name="Freeform 4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48" name="Freeform 4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49" name="Freeform 4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Living Today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Courtship and Marriage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List qualities to consider when choosing a marriage partner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Analyse Christian approaches to courtship and marriage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marriage as a sacred institution ordained by God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qualities should you consider when choosing a marriage partner?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 Grade 9, page 120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6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the previous lesson on the significance of relationships in Christian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contexts.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Invite students to share their thoughts about the last topic and what they know about courtship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marriage.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6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Transition to the day’s lesson by guiding learners to read selected excerpts from the learning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resources that relate to qualities in courtship and marriage.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Qualities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Ask students to work in pairs to brainstorm and list qualities they think are important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a marriage partner (e.g., kindness, faith, mutual respect).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Discussion: Have each group share their lists, while noting common themes on the board.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Perspectives on Courtship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Instruction: Introduce key Christian principles regarding courtship by highlighting scriptural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references and teachings about love, respect, and commitment.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21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Conduct a guided reading session of the relevant passages in the textbook,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encouraging students to underline key points that resonate with them.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Analyzing Christian Approaches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45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Group Work: Divide students into small groups and assign each group a specific aspect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Christian teachings on marriage (e.g., the roles of love, faith, and forgiveness).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45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Presentation: Each group presents their findings to the class, allowing for questions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discussions after each presentation.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Marriage as a Sacred Institution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Discussion: Engage students in a reflection on why marriage is viewed as a sacred institution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Christianity. Prompt discussion with questions like, “What makes marriage special in the eyes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God?”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Encourage students to write a short paragraph or personal reflection on how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views of marriage may have been influenced by their understanding of its sacredness.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Quickly summarize the key points: important qualities in a partner, insightful Christian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perspectives on courtship, and the sacred nature of marriage.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such as a quick quiz game or discussion round, to reinforce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main topics covered.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 by introducing the topic of family relationships in Christianity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posing questions such as, “How does courtship relate to family life?”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1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Reflection Journal: Ask students to maintain a journal reflecting on what they learn about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courtship and marriage over the next few lessons. Encourage them to integrate personal insights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biblical references.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Role Play: In groups, have students create a short skit that illustrates a biblical principle about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marriage or courtship. They can perform this in front of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01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Assign students to research a couple in the Bible whose relationship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exemplifies strong qualities for marriage, presenting their findings to the class in a creative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format (poster, presentation, etc.).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0" name="Freeform 4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1" name="Freeform 4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2" name="Freeform 4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3" name="Freeform 4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54" name="Freeform 4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5" name="Freeform 4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6" name="Freeform 4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57" name="Freeform 4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58" name="Freeform 4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59" name="Freeform 4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60" name="Freeform 4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61" name="Freeform 4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62" name="Freeform 4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63" name="Freeform 4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64" name="Freeform 4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65" name="Freeform 4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66" name="Freeform 4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67" name="Freeform 4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68" name="Freeform 4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69" name="Freeform 4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470" name="Freeform 4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71" name="Freeform 4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72" name="Freeform 4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73" name="Freeform 4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74" name="Freeform 4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Living Today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Courtship and Marriage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importance of courtship before marriage.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Analyse Christian approaches to courtship and marriage.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marriage as a sacred institution ordained by God.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courtship important before marriage?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120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Review the previous lesson by asking students about key concepts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7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Introduce the new topic by asking students what they think courtship is and its relevance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before marriage.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7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Guide learners to read the relevant content from Hummingbird CRE, emphasizing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of understanding courtship and marriage concepts.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Courtship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Content: Explain what courtship is and its purpose in establishing a serious relationship before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marriage. Discuss how courtship allows for deeper understanding and compatibility evaluation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between partners.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7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In pairs, have students discuss their thoughts on courtship and share examples of how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it can help a couple before making the commitment of marriage.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Importance of Courtship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6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Content: Highlight the key reasons why courtship is crucial; these may include building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respect,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trust, and communication skills, and understanding each other’s values.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5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Group discussion where students list out the benefits of courtship on the board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compare them to relationships without courtship.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Approaches to Courtship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Content: Discuss how Christian teachings approach courtship, emphasizing values such as love,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respect, and commitment. Mention scriptures that highlight these values.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Ask for volunteers to read relevant Bible verses that reflect Christian views 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relationships and discuss their meanings.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Marriage as a Sacred Institution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Content: Explain the view of marriage as sacred and ordained by God, differentiating it from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casual relationships. Discuss the responsibilities that come with marriage.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7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Engage students in a reflective writing exercise where they can write down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thoughts on what makes marriage special and sacred.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Summarize the key points discussed: Importance of courtship, Christian views 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relationships, and the sacred nature of marriage.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7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Conduct a brief interactive activity, such as a quick quiz or a "think-pair-share" session on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of courtship.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7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Prepare students for the next lesson by previewing further topics, such as family roles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marriage or the challenges faced after marriage.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Journaling: Encourage students to keep a journal where they can reflect on relationships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what they learn about courtship.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Assign a small project where students explore different cultural views 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courtship and marriage, discussing their findings in the next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3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Role Play: Organize a role-play exercise where students can practice communication skills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within the context of courtship.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5" name="Freeform 4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6" name="Freeform 4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7" name="Freeform 4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8" name="Freeform 4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79" name="Freeform 4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80" name="Freeform 4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81" name="Freeform 4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82" name="Freeform 4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83" name="Freeform 4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84" name="Freeform 4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85" name="Freeform 4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86" name="Freeform 4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87" name="Freeform 4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88" name="Freeform 4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89" name="Freeform 4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90" name="Freeform 4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91" name="Freeform 4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92" name="Freeform 4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93" name="Freeform 4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94" name="Freeform 4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495" name="Freeform 4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96" name="Freeform 4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97" name="Freeform 4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98" name="Freeform 4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99" name="Freeform 4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Living Today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Courtship and Marriage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role of the church in pre-marital counseling.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7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Describe virtues that both marriage partners should uphold before marriage.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marriage as a sacred institution ordained by God.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role of the church in pre-marital counseling?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120.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2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short review of the previous lesson on relationships and their significance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Christian living.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Invite students to share any thoughts or reflections they have had since the last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them to read selected content from the learning resource, focusing on the church's role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marriage preparation.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Role of the Church in Pre-Marital Counseling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what pre-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marital counseling is and why it’s important.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the church's role in this process (for example, providing guidance, teaching biblical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principles related to marriage, and helping couples understand the commitment involved).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Ask learners to think of how the church’s involvement can help strengthen a marriage.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Virtues in Marriage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key virtues that are important in a marriage (such as love, respect, communication,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faithfulness, and patience).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discuss why these virtues are critical before and during marriage.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scenarios or short stories to illustrate how these virtues manifest in daily life, encouraging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interaction from students on examples they may have seen or experienced.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Marriage as a Sacred Institution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concept of marriage as a sacred covenant ordained by God.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0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Highlight relevant scripture passages that support this understanding (e.g., Genesis 2:24,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Hebrews 13:4).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share their thoughts on what makes marriage special or sacred in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families or communities.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Reflection and Application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0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Conclude with a final activity where students write down one key takeaway about either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church's role in marriage, the virtues necessary for a successful union, or the sacredness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marriage.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Optionally, they can share their reflections with a partner.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2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during the lesson, highlighting the importance of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church's role, the virtues needed before marriage, and the sacredness of the institution.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2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such as a quiz or group discussion, to reinforce the main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topics.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2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Provide a glimpse into the next session: “Next time, we will explore the challenges couples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may face in marriage and how to navigate them.”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6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Group Project: Have students create a poster or presentation on the role of the church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marriages in different cultures and denominations.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6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Research Assignment: Ask students to interview a married couple (family member or friend)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about the virtues they believe are essential for a healthy marriage and present their findings to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class.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Journal Reflection: Encourage students to keep a journal where they write about what they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have learned each week regarding relationships and marriage, along with their personal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reflections and questions.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0" name="Freeform 5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1" name="Freeform 5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2" name="Freeform 5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3" name="Freeform 5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04" name="Freeform 5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5" name="Freeform 5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6" name="Freeform 5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07" name="Freeform 5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08" name="Freeform 5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09" name="Freeform 5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10" name="Freeform 5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11" name="Freeform 5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12" name="Freeform 5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13" name="Freeform 5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14" name="Freeform 5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15" name="Freeform 5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16" name="Freeform 5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17" name="Freeform 5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18" name="Freeform 5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19" name="Freeform 5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520" name="Freeform 5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21" name="Freeform 5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22" name="Freeform 5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23" name="Freeform 5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24" name="Freeform 5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6564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Living Today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Sub-Strand: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Responsible Parenthood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State the meaning of responsible parenthood.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73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Describe biblical teachings on responsible parenthood.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Appreciate good parenting as guided by the Bible.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is responsible parenting achieved?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 page 137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brief review of the previous lesson related to family dynamics and their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in the Christian faith.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the relevant sections on responsible parenthood from Hummingbird CRE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(page 137). After reading, lead a discussion highlighting key concepts.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Defining Responsible Parenthood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Invite students to share their understanding of responsible parenthood. Write key ideas on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board.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a clear definition of *responsible parenthood*, emphasizing the importance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nurturing, guidance, and support as foundational aspects.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Biblical Teachings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select biblical passages related to parenting (e.g., Proverbs 22:6, Ephesians 6:4).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Break down these verses and their implications for modern parenting. Encourage students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reflect on how these teachings can be applied in today's context.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Characteristics of Good Parenting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conversation on what makes a good parent, referencing traits such as love, patience,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discipline, and communication.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2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list these traits and discuss why each is essential for effective parenting within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biblical framework.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Case Studies / Scenarios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students with various scenarios that highlight good and poor parenting behaviors.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4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small groups, have students identify how each scenario aligns or conflicts with biblical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teachings on parenting.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during the lesson regarding the definition, biblical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teachings, and characteristics of good parenting.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5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the class in a brief interactive activit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y, such as a “Parenting Traits Bingo,” where they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identify and mark off traits discussed in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the next session's topic, which will delve deeper into specific parenting challenges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solutions based on biblical principles.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9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Research Project: Research a prominent figure in Christian history known for their parenting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(e.g., Saint Monica) and present findings in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9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Role-Play: Create a role-play script based on a parenting scenario that embodies biblical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teachings, then perform it for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9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Creative Writing: Write a reflective piece from the perspective of a parent discussing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challenges and how they overcome them using biblical principles.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5" name="Freeform 5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6" name="Freeform 5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7" name="Freeform 5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8" name="Freeform 5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29" name="Freeform 5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30" name="Freeform 5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31" name="Freeform 5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32" name="Freeform 5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33" name="Freeform 5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34" name="Freeform 5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35" name="Freeform 5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36" name="Freeform 5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37" name="Freeform 5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38" name="Freeform 5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39" name="Freeform 5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40" name="Freeform 5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41" name="Freeform 5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42" name="Freeform 5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43" name="Freeform 5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44" name="Freeform 5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545" name="Freeform 5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46" name="Freeform 5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47" name="Freeform 5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48" name="Freeform 5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49" name="Freeform 5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Living Today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840" w:right="6605" w:firstLine="0"/>
        <w:jc w:val="right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Responsible Parenthood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Outline the causes of irresponsible parenting today.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58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Use digital devices to search for the consequences of irresponsible parenting.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Appreciate good parenting as guided by the Bible.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causes of irresponsible parenting?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137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review of the previous lesson by asking learners to recall key concepts discussed.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topic of irresponsible parenting by asking thoughts or initial ideas from the class.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page 137 of the Hummingbird CRE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textbook, emphasizing the importance of understanding responsible parenting.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Causes of Irresponsible Parenting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discussion where learners can brainstorm and list down causes they believe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contribute to irresponsible parenting today. Examples may include lack of education, financial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instability, and stress.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Record their ideas on the board for reference.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Digital Exploration of Consequences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1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 students to use digital devices (tablets/computers) to research the consequences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irresponsible parenting.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guiding questions such as: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hat impacts does irresponsible parenting have on children’s development?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How does it affect society as a whole?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learners to note down key findings to share with the class.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Reflecting on Good Parenting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6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 a class, discuss biblical references that illustrate the importance of good parenting (e.g.,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Proverbs 22:6).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6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consider how these teachings can be applied in real-life situations for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wholesome family dynamics.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and Sharing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Divide learners into small groups to discuss their findings on irresponsible parenting and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scriptural insights on good parenting.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presents their insights, fostering an environment for shared learning.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key points discussed, such as causes of irresponsible parenting, consequences found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during digital exploration, and biblical teachings on parenting.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quiz or a flashcard game reviewing what makes a good parent,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emphasizing participation.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providing them with questions to consider: "What can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we do to support good parenting within our community?"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6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Learners can individually or in groups choose a specific cause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irresponsible parenting to research further and present their findings in the next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Parental Engagement: Encourage students to discuss the topic with their parents or guardians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bring back real-life examples of good parenting they observe.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Creative Writing: Write a letter from a child's perspective addressing a parent, discussing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of responsible parenting guided by biblical principles.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0" name="Freeform 5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1" name="Freeform 5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2" name="Freeform 5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3" name="Freeform 5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54" name="Freeform 5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5" name="Freeform 5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6" name="Freeform 5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57" name="Freeform 5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58" name="Freeform 5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59" name="Freeform 5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60" name="Freeform 5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61" name="Freeform 5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62" name="Freeform 5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63" name="Freeform 5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64" name="Freeform 5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65" name="Freeform 5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66" name="Freeform 5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67" name="Freeform 5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68" name="Freeform 5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69" name="Freeform 5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570" name="Freeform 5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71" name="Freeform 5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72" name="Freeform 5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73" name="Freeform 5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74" name="Freeform 5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6342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CHRISTIAN LIVING TODAY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Responsible Parenthood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Outline ways of avoiding unplanned parenting.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95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Describe the moral values needed to avoid unplanned families.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Appreciate good parenting as guided by the Bible.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we avoid unplanned parenting?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 Grade 9, page 137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2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quick review of the previous lesson, prompting students to share their learnings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briefly.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topic of responsible parenthood and its importance in society.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the relevant content from page 137 of the Humming Bird CRE textbook,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key concepts associated with parenting.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Unplanned Parenting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what constitutes unplanned parenting.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7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learners in a dialogue about the potential challenges it can bring, such as emotional,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financial, and social implications.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7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students to share their thoughts or any related experiences, fostering a supportive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environment.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Outline Ways to Avoid Unplanned Parenting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5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Present various strategies for avoiding unplanned parenting, such as: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Open communication with partners.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of contraceptives and understanding reproductive health.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Setting personal goals and considering future plans.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4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discussion on the importance of education and awareness in making informed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choices.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Discussing Moral Values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key moral values from Christian teachings that help in avoiding unplanned families,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such as: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Responsibility.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Respect for oneself and others.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The importance of love and commitment in relationships.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conversation on how these values influence decisions regarding relationships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parenting.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Appreciating Good Parenting Guided by the Bible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Delve into biblical perspectives on good parenting (e.g., Proverbs 22:6, Ephesians 6:4).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how faith can provide guidance and strength for current and future parents.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Invite students to share passages from the Bible that speak to them about parenting or family.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8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during the lesson, emphasizing the importance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responsible parenting.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8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such as a role-play scenario where students can practice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discussing avoiding unplanned parenting with a partner.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8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Prepare learners for the next session by previewing upcoming topics on family dynamics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relationships and encouraging them to think of questions to consider for future discussions.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7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Ask students to research famous figures in history or literature who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embody good parenting principles and present their findings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37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Journaling: Encourage learners to write a journal entry reflecting on their understanding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responsible parenthood and how they can apply moral values in their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7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Guest Speaker: Organize a session with a local family counselor or parent who can share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insights on parenting responsibilities and skills.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5" name="Freeform 5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6" name="Freeform 5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7" name="Freeform 5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8" name="Freeform 5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79" name="Freeform 5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80" name="Freeform 5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81" name="Freeform 5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82" name="Freeform 5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83" name="Freeform 5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84" name="Freeform 5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85" name="Freeform 5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86" name="Freeform 5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87" name="Freeform 5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88" name="Freeform 5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89" name="Freeform 5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90" name="Freeform 5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91" name="Freeform 5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92" name="Freeform 5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93" name="Freeform 5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94" name="Freeform 5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595" name="Freeform 5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96" name="Freeform 5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97" name="Freeform 5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98" name="Freeform 5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99" name="Freeform 5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Christian Living Today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Responsible Parenthood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236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Mention the role of parents/guardians in shaping the character of their children.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Use digital devices to search for more information on responsible parenthood.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Appreciate good parenting as guided by the Bible.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role of the parents/guardians in shaping the character of the children?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 Grade 9, page 137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7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the class with a quick review of the last lesson to activate prior knowledge.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Read and discuss the relevant content from the learning resources, focusing on the definitions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concepts of responsible parenthood.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Discussion of Roles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Lead a guided discussion on the various roles of parents and guardians. What specific qualities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or actions contribute to a child's character development?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Suggested Questions: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How do parents influence their children's behavior?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Can you provide examples of positive parenting actions?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Research Activity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37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Divide students into pairs or small groups and provide tablets or laptops for research. Each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group will search for additional information about responsible parenthood on the internet.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Suggested Websites: Parenting.org, FamilyFirst.com, or relevant articles.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Presentation of Findings (5 minutes)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Each group will present one key finding regarding responsible parenthood from their research.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Encourage them to connect their points back to Biblical teachings.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and Appreciation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91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students in reflecting on the importance of good parenting, emphasizing how responsible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parental behavior aligns with Christian values. Discuss Biblical references that support these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values.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key points discussed during the lesson, including the critical role of parents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how they shape character.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Conduct a brief interactive activity, such as a “Think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-Pair-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Share” where students share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thoughts on the impact of good parenting.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previewing upcoming topics related to the importance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community in parenting.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Family Interview Project: Students can interview a parent or guardian about their insights 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raising children and share their experiences with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Reflective Essay: Write a one-page essay on what qualities they think are essential for a good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parent and how these can be supported with scripture.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Create a Parenting Guide: In groups, create a simple parenting guide based on Biblical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principles that can help new parents.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0" name="Freeform 6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1" name="Freeform 6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2" name="Freeform 6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3" name="Freeform 6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04" name="Freeform 6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5" name="Freeform 6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6" name="Freeform 6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07" name="Freeform 6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08" name="Freeform 6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09" name="Freeform 6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10" name="Freeform 6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11" name="Freeform 6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12" name="Freeform 6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13" name="Freeform 6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14" name="Freeform 6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15" name="Freeform 6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16" name="Freeform 6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17" name="Freeform 6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18" name="Freeform 6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19" name="Freeform 6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620" name="Freeform 6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21" name="Freeform 6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22" name="Freeform 6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23" name="Freeform 6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24" name="Freeform 6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Living Today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Responsible Parenthood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51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Identify the values needed for responsible parenting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Role play good parenting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good parenting as guided by the Bible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importance of good parenting?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137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1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Begin with a brief review of the previous lesson about family values and roles within a family.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share what they remember about the key concepts.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the relevant content from the learning resources, focused on identifying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qualities involved in good parenting.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Identify Values Needed for Responsible Parenting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Lead a class discussion on the essential values for responsible parenting such as love, patience,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respect, communication, and support.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Write their responses on the board.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reflect on how these values can make a difference in parenting.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Group Breakout: Scenario Discussion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6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the class into small groups, and give each group a parenting scenario (e.g., a teenager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struggling with school, a child who is upset, etc.).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06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Students discuss the values needed in their scenario and how they would apply these values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real life to resolve the situation.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Role Play Exercise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each group to choose one scenario to role-play in front of the class.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creativity and practical application of the values discussed in the previous steps.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Biblical Reflection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Gather the class back together.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relevant Bible verses that emphasize good parenting (e.g., Proverbs 22:6).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how these verses can be applied in everyday parenting situations, reinforcing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of faith in parenting.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discussed: the values needed for responsible parenting, the role-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playing experience, and biblical guidance on parenting.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6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Conduct a brief interactive activity such as a “values matching game” where students match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parenting values to their meanings.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Briefly preview the next session which will delve more into the responsibilities of parents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effects of parenting styles on children.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Parenting Interview: Students can interview a parent or guardian about their experiences,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values, and challenges in parenting, and then share their findings in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Project: Learners can create a poster or presentation about a particular value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parenting, including biblical support and practical steps for implementation.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Journaling: Encourage students to reflect in journals about what they have learned, how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view parenting, and which values they find most applicable to their lives and future.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5" name="Freeform 6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6" name="Freeform 6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7" name="Freeform 6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8" name="Freeform 6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29" name="Freeform 6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30" name="Freeform 6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31" name="Freeform 6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32" name="Freeform 6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33" name="Freeform 6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34" name="Freeform 6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35" name="Freeform 6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36" name="Freeform 6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37" name="Freeform 6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38" name="Freeform 6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39" name="Freeform 6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40" name="Freeform 6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41" name="Freeform 6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42" name="Freeform 6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43" name="Freeform 6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44" name="Freeform 6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645" name="Freeform 6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46" name="Freeform 6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47" name="Freeform 6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48" name="Freeform 6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49" name="Freeform 6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713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Christian Living Today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Leisure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different ways of spending leisure time.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68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digital devices to observe pictures of active and passive forms of leisure.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good use of leisure.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do you spend your leisure time?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 Grade 9, page 148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Start with a brief review of the previous lesson focused on the concept of leisure.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9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share their own experiences of leisure time and what they remember from last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week's discussion.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9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learning resources, emphasizing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key concepts like active vs. passive leisure activities.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Outline Different Ways of Spending Leisure Time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Initiate a discussion about different leisure activities (e.g., sports, reading, watching movies,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spending time with friends).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brainstorm and list these activities on the board.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Highlight the differences between active leisure (e.g., sports, dance) and passive leisure (e.g.,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watching TV, reading quietly).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Active and Passive Leisure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3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digital devices (tablets/computers) to show students pictures of both active and passive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leisure activities.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5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benefits of each type of leisure activity and how they contribute to mental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physical well-being.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think about which type of leisure activities they engage in most.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on Leisure Time Choices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Divide students into small groups and have them discuss how they currently spend their leisure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time.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will identify one active and one passive leisure activity they enjoy.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them prepare to share their responses with the class.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on the Good Use of Leisure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Regroup and facilitate a conversation on what it means to "appreciate good use of leisure."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4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reflect on how leisure can be used positively for personal growth, relationships,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health.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how they can balance their leisure activities for their benefit.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key points discussed, ensuring students can articulate the difference between active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passive leisure.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like a quick quiz or a game, to reinforce the main topics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learned.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previewing upcoming topics such as "Leisure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Community Engagement."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create a daily leisure activity log for one week to monitor how much time they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spend on different types of leisure.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research and present on a leisure activity from another culture, looking at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its significance and benefits.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8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Organize a "Leisure Fair" where students can demonstrate or introduce a leisure activity to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peers.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0" name="Freeform 6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1" name="Freeform 6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2" name="Freeform 6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3" name="Freeform 6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54" name="Freeform 6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5" name="Freeform 6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6" name="Freeform 6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57" name="Freeform 6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58" name="Freeform 6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59" name="Freeform 6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60" name="Freeform 6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61" name="Freeform 6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62" name="Freeform 6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63" name="Freeform 6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64" name="Freeform 6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65" name="Freeform 6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66" name="Freeform 6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67" name="Freeform 6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68" name="Freeform 6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69" name="Freeform 6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670" name="Freeform 6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71" name="Freeform 6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72" name="Freeform 6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73" name="Freeform 6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74" name="Freeform 6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713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Christian Living Today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Leisure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12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By the end of the lesson, learners should be able to: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how youths misuse leisure today.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Describe consequences of misuse of leisure.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good use of leisure.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do youths misuse leisure today?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148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quick review of the previous lesson on Christian living principles.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share their thoughts on how leisure time is spent in their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3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topic of leisure misuse by guiding learners to read and discuss the relevant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content from Hummingbird CRE. Focus on highlighting key concepts about leisure and its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significance in a young person’s life.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Misuses of Leisure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class discussion on common leisure activities among youths (e.g., gaming, social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media, watching TV).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brainstorm and list ways in which these activities can be misused (e.g.,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excessive screen time, neglecting responsibilities).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Consequences of Misuse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Divide students into small groups to discuss the negative consequences of misusing leisure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time.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3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Prompt them to think critically about areas such as academic performance, physical health,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mental health, and social relationships.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Groups will present their findings to the class.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Appreciating Good Use of Leisure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Shift the focus to positive recreational activities, such as sports, reading, volunteering,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spending time with family.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discuss how these alternatives can enhance well-being and development.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Reflective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Conclude by asking students to reflect on their own leisure habits and how they can improve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them.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on personal commitments to better manage leisure time in light of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lessons learned.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covered in the lesson: how youths misuse leisure, the consequences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that misuse, and the importance of using leisure wisely.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 where each student shares one positive leisure activity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will commit to trying.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0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the next session, encouraging students to think about the upcoming topic of balancing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leisure with responsibilities.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Personal Leisure Journal: Encourage students to keep a week-long journal documenting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leisure activities, reflecting on whether they were positive or negative uses of their time.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Have students research and present on a positive leisure activity they can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engage in over the next month (e.g., starting a new sport, reading a book series).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Community Service Initiative: Encourage students to organize a community service project as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way to spend their leisure time positively.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Teacher Self-Evaluation: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5" name="Freeform 6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6" name="Freeform 6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7" name="Freeform 6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8" name="Freeform 6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79" name="Freeform 6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80" name="Freeform 6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81" name="Freeform 6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82" name="Freeform 6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83" name="Freeform 6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84" name="Freeform 6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85" name="Freeform 6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86" name="Freeform 6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87" name="Freeform 6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88" name="Freeform 6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89" name="Freeform 6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90" name="Freeform 6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91" name="Freeform 6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92" name="Freeform 6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93" name="Freeform 6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94" name="Freeform 6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695" name="Freeform 6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96" name="Freeform 6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97" name="Freeform 6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98" name="Freeform 6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99" name="Freeform 6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713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 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Christian Living Today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Sub-Strand: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Leisure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60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Establish six Christian moral values needed to avoid alcohol, drug, and substance abuse.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Describe the effects of alcohol, drug, and substance abuse.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good use of leisure.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Christian moral values are needed to avoid alcohol, drug, and substance abuse?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148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the previous lesson focusing on Christian living principles.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88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the Hummingbird CRE text,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emphasizing key concepts related to Christian moral values.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The lesson will be divided into four distinct steps: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 and Discuss Christian Moral Values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students in a brainstorming session to list Christian moral values such as love, respect,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responsibility, honesty, self-control, and community.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why each is important in avoiding alcohol and substance abuse.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Effects of Alcohol and Substance Abuse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5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Present and describe the negative physical, psychological, and social effects of alcohol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drug abuse.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5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about real-life consequences and personal stories that can exemplify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these effects.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Leisure Use (5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Transition to a discussion on leisure time and its significance.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Highlight how good use of leisure can prevent engagement in substance abuse (e.g., hobbies,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sports, volunteering).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Relating Values to Leisure Choices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64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Connect the discussed Christian moral values with decision-making in leisure activities.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suggest positive leisure activities that align with these values.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key points: the six moral values identified, the effects of substance abuse, and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of leisure.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 where students must match a moral value to a leisure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activity that upholds that value.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next session's topic, hinting at a deeper look into addiction and recovery.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Research Project: Assign students to research a Christian organization that helps those affected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substance abuse and present their findings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Values Journal: Encourage students to keep a weekly journal reflecting on how they practiced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identified moral values in their everyday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Role Play/Drama: Have students create short skits that depict scenarios involving the choice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between substance abuse and positive leisure activities.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0" name="Freeform 7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1" name="Freeform 7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2" name="Freeform 7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3" name="Freeform 7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04" name="Freeform 7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5" name="Freeform 7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6" name="Freeform 7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07" name="Freeform 7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08" name="Freeform 7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09" name="Freeform 7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10" name="Freeform 7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11" name="Freeform 7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12" name="Freeform 7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13" name="Freeform 7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14" name="Freeform 7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15" name="Freeform 7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16" name="Freeform 7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17" name="Freeform 7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18" name="Freeform 7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19" name="Freeform 7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720" name="Freeform 7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21" name="Freeform 7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22" name="Freeform 7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23" name="Freeform 7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24" name="Freeform 7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713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 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Christian Living Today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Leisure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State ways of avoiding idleness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97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Utilize Christian moral values to avoid alcohol, drug, and substance abuse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good use of leisure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you avoid idleness?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 page 148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3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4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Review Previous Lesson: Begin by asking students what they remember from the last lesson,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any discussions related to leisure and its impact on Christian living.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Discussion &amp; Reading: Guide learners to read page 148 from the Hummingbird CRE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textbook. Discuss the content as a class, focusing on the concepts of idleness, moral values,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use of leisure time.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Idleness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Ask students to brainstorm what idleness means. Discuss examples of how idleness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can manifest in everyday life.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Key Point: Explain that idleness can lead to negative behaviors and choices, particularly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involving substance use.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Ways to Avoid Idleness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Discussion: Facilitate a discussion on practical activities that can fill leisure time positively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(e.g., sports, reading, volunteering).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1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Group Activity: Have students form small groups to create a poster on creative ways to spend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leisure time that avoids idleness and promotes Christian values.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Moral Values and Substance Abuse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0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Lecture: Present Christian moral teachings relevant to avoiding alcohol and drugs. Encourage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to think critically about how these values can influence their choices.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0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Reflection: Prompt students to reflect on personal decisions and how their beliefs shape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actions.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Appreciating Good Use of Leisure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Share Examples: Encourage students to share personal experiences where they felt they used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leisure time well and positively impacted themselves and others.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Conclusion of Lesson Development: Highlight the importance of making thoughtful choices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how we spend our leisure time.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Summarize Key Points: Recap the discussion, emphasizing ways to avoid idleness, the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of Christian morals, and the appreciation of good leisure activities.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Interactive Activity: Conduct a quick 'think-pair-share' where students discuss in pairs one new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activity they plan to try to avoid idleness.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6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Preview Next Session: Inform learners about the next lesson topic related to Christian living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invite them to think about how their values will guide their choices.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52" w:firstLine="0"/>
        <w:jc w:val="both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Journaling Assignment: Have students keep a leisure journal for a week, documenting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activities and reflecting on how they contribute to their growth as individuals and Christians.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Community Service Project: Organize a volunteer day where students partake in community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service, demonstrating the positive use of leisure time while enhancing their values.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5" name="Freeform 7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6" name="Freeform 7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7" name="Freeform 7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8" name="Freeform 7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29" name="Freeform 7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30" name="Freeform 7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31" name="Freeform 7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32" name="Freeform 7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33" name="Freeform 7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34" name="Freeform 7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35" name="Freeform 7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36" name="Freeform 7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37" name="Freeform 7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38" name="Freeform 7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39" name="Freeform 7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40" name="Freeform 7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41" name="Freeform 7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42" name="Freeform 7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43" name="Freeform 7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44" name="Freeform 7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745" name="Freeform 7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46" name="Freeform 7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47" name="Freeform 7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48" name="Freeform 7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49" name="Freeform 7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Living Today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Wealth, Money, and Poverty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List the vices associated with the love of money.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16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Describe Christian teachings on wealth, money, and poverty.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Express a desire to acquire wealth through credible means.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vices are associated with the love of money?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160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0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Review: Begin with a quick recap of the previous lesson focused on Christian principles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daily living.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Preview: Introduce the topic of wealth, money, and poverty, highlighting its relevance to daily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life.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0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Discussion: Guide learners to read excerpts from page 160 in the Hummingbird CRE textbook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discuss the key concepts with the class.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 Vices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Ask students to brainstorm and list vices associated with the love of money (e.g.,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greed, dishonesty, selfishness).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2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Discussion: Go through the list and define each vice, emphasizing how they can affect personal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relationships and society.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Teachings on Wealth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45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Presentation: Introduce key Christian teachings on wealth and money (e.g., the dangers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greed as stated in 1 Timothy 6:10, the importance of sharing and generosity).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Group Work: In small groups, have learners discuss how these teachings apply to real-life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situations today.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Poverty and its Importance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3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Lecture: Discuss the Christian perspective on poverty, stressing compassion and support for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poor (e.g., Matthew 25:40).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Reflective Question: Pose a question about how the class can demonstrate Christian values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toward the poor in their communities.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Credible Ways to Acquire Wealth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Discussion: Talk about different ways to acquire wealth (e.g., hard work, education, integrity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business settings).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3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Individual Reflection: Ask students to write down one way they can focus on earning wealth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legitimately and how they can ensure they don’t fall into the vices discussed earlier.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Summary: Recap the main points covered in the lesson: the vices associated with money,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Christian perspective on wealth, and the importance of earning money ethically.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Interactive Activity: Conduct a quick quiz or group vote on the most impactful teaching learned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today.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Preview: Briefly outline what the next lesson will cover related to the broader topic of Christian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living.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Research Project: Have students choose a historical or contemporary figure who exemplifies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ethical wealth accumulation and present their findings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Community Service: Encourage students to participate in a service project that directly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supports those in poverty, reflecting Christian values of compassion and support.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0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Journal Entry: Ask students to write a reflection on how the love of money can lead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negative consequences they have observed in society or their lives.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0" name="Freeform 7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1" name="Freeform 7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2" name="Freeform 7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3" name="Freeform 7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54" name="Freeform 7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5" name="Freeform 7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6" name="Freeform 7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57" name="Freeform 7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58" name="Freeform 7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59" name="Freeform 7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60" name="Freeform 7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61" name="Freeform 7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62" name="Freeform 7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63" name="Freeform 7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64" name="Freeform 7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65" name="Freeform 7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66" name="Freeform 7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67" name="Freeform 7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68" name="Freeform 7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69" name="Freeform 7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770" name="Freeform 7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71" name="Freeform 7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72" name="Freeform 7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73" name="Freeform 7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74" name="Freeform 7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1002" w:right="6124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LIVING TODAY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Wealth, Money, and Poverty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82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Identify how the love for money can hinder one from inheriting the kingdom of God.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Assess five causes and remedies of poverty in society today.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Desire to acquire wealth through credible ways.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causes of poverty in society today?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Hummingbird CRE Grade 9, Page 160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Review the previous lesson on Christian living principles and how they relate to wealth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poverty.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Guide learners to read excerpts from page 160 of the Hummingbird CRE textbook. Focus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identifying key concepts about wealth and the pitfalls associated with a strong love for money.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Love of Money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biblical perspective on the love of money using relevant scripture (e.g., 1 Timothy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6:10).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Prompt a class discussion on how an excessive desire for wealth can affect one's relationships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faith.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Causes of Poverty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46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five significant causes of poverty today, such as: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Lack of education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Unemployment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Economic inequality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Natural disasters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Poor governance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group work, with each group discussing one cause and sharing their thoughts with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class.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Remedies for Poverty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3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After discussing causes, lead a brainstorming session on potential remedies to combat poverty.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community support programs, education initiatives, microfinance, and responsible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government policies as possible solutions.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Acquiring Wealth Responsibly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Talk about the importance of acquiring wealth through ethical means. Discuss concepts such as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entrepreneurship, hard work, and financial literacy.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share ideas about how they can pursue financial success while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maintaining their values.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4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Summarize the key points covered: love of money, causes and remedies of poverty, and ways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acquire wealth ethically.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4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Conduct a brief interactive activity, such as a "think-pair-share," where students share one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takeaway from the lesson with a partner.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Prepare learners for the next session by previewing topics related to stewardship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responsible financial management.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Assign students to choose one cause of poverty and investigate it further,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compiling their findings into a presentation.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3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Community Service: Encourage students to engage in a community service project focused 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helping those in poverty, as a way to practice the principles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Visit a local charity or social enterprise and write a reflection on how they help address poverty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the community.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5" name="Freeform 7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6" name="Freeform 7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7" name="Freeform 7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8" name="Freeform 7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79" name="Freeform 7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80" name="Freeform 7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81" name="Freeform 7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82" name="Freeform 7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83" name="Freeform 7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84" name="Freeform 7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85" name="Freeform 7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86" name="Freeform 7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/>
              </w:rPr>
              <w:t>CRE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87" name="Freeform 7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88" name="Freeform 7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89" name="Freeform 7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90" name="Freeform 7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91" name="Freeform 7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92" name="Freeform 7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93" name="Freeform 7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94" name="Freeform 7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795" name="Freeform 7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96" name="Freeform 7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97" name="Freeform 7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98" name="Freeform 7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99" name="Freeform 7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6186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CHRISTIAN LIVING TODAY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Wealth, Money, and Poverty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Mention five ethical ways of acquiring wealth as a youth.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36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Describe the importance of handling money and wealth with integrity.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Develop a desire to acquire wealth through credible ways.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integrity important in handling money and wealth?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Humming Bird CRE Grade 9, page 160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definitions of wealth and poverty, encouraging students to share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thoughts.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93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take out their Humming Bird CRE textbooks and read aloud key concepts fr</w:t>
      </w:r>
      <w:r>
        <w:rPr baseline="0" dirty="0">
          <w:rFonts w:ascii="Times New Roman" w:hAnsi="Times New Roman" w:cs="Times New Roman"/>
          <w:color w:val="000000"/>
          <w:spacing w:val="20"/>
          <w:sz w:val="24"/>
          <w:szCs w:val="24"/>
          <w:lang w:val="en-US"/>
        </w:rPr>
        <w:t>o</w:t>
      </w:r>
      <w:r>
        <w:rPr baseline="0" dirty="0">
          <w:rFonts w:ascii="Times New Roman" w:hAnsi="Times New Roman" w:cs="Times New Roman"/>
          <w:color w:val="000000"/>
          <w:spacing w:val="-21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page 160 that relate to ethics in wealth acquisition and integrity. Discuss any difficult terms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ideas to ensure understanding.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Ethical Ways to Acquire Wealth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students in a brainstorming activity to list ethical ways of acquiring wealth. Encourage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them to think critically about industries or activities they can engage in.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9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After collecting responses, guide students to narrow down their answers to five key ethical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methods, such as: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Starting a small business.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Having a part-time job.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Investing in education.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4. Engaging in charitable work that pays fair wages.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5. Using skills or talents to earn money (e.g. tutoring, crafting).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Integrity in Financial Matters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4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discussion on what integrity means. Ask students why they think integrity is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necessary when handling money.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34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Highlight examples of integrity in financial matters from the text and discuss the potential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consequences of handling money dishonestly. Make sure students understand the connection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between integrity and trustworthiness in financial dealings.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and Role-Play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 small groups, have students create short skits that demonstrate either a positive or negative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scenario involving money and integrity.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After several groups perform their skits, discuss as a class what was portrayed and what can be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learned from the examples.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and Commitment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reflect individually on how they can acquire wealth ethically and handle it with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integrity.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them with a worksheet where they can write a personal commitment to strive for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integrity in their financial decisions.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Recap the key points of the lesson: ethical ways to earn wealth and the importance of integrity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financial matters.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Conduct a quick interactive activity, such as a ‘Think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-Pair-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Share’ where students discuss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commitments with a partner before sharing with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lesson on "the impact of wealth on society" and encourage students to think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about questions like "How does wealth influence power?"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2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research a local young entrepreneur who has successfully built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business ethically; they can create a presentation to share in the next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Assign a reflective essay on how they can apply integrity in their everyday financial decisions,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whether it be in spending, saving, or earning money.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r/>
    </w:p>
    <w:sectPr>
      <w:type w:val="continuous"/>
      <w:pgSz w:w="12240" w:h="1584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2025-08-28T08:50:42Z</dcterms:created>
  <dcterms:modified xsi:type="dcterms:W3CDTF">2025-08-28T08:50:42Z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